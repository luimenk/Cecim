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62061" w14:textId="321A4CE5" w:rsidR="00A4382D" w:rsidRDefault="00A4382D" w:rsidP="00863BD5">
      <w:pPr>
        <w:jc w:val="right"/>
        <w:rPr>
          <w:sz w:val="2"/>
          <w:szCs w:val="2"/>
        </w:rPr>
      </w:pPr>
    </w:p>
    <w:p w14:paraId="0EDE8888" w14:textId="7148276B" w:rsidR="00C71E94" w:rsidRPr="00F35EA2" w:rsidRDefault="00C71E94" w:rsidP="00C71E94">
      <w:pPr>
        <w:rPr>
          <w:b/>
          <w:bCs/>
          <w:color w:val="A61D71"/>
          <w:sz w:val="24"/>
          <w:szCs w:val="24"/>
        </w:rPr>
      </w:pPr>
      <w:r>
        <w:rPr>
          <w:b/>
          <w:bCs/>
          <w:color w:val="A61D71"/>
          <w:sz w:val="24"/>
          <w:szCs w:val="24"/>
        </w:rPr>
        <w:t>Formato: Informe de resultados de ensayo</w:t>
      </w:r>
    </w:p>
    <w:tbl>
      <w:tblPr>
        <w:tblStyle w:val="Estilo1"/>
        <w:tblW w:w="0" w:type="auto"/>
        <w:tblLook w:val="04A0" w:firstRow="1" w:lastRow="0" w:firstColumn="1" w:lastColumn="0" w:noHBand="0" w:noVBand="1"/>
      </w:tblPr>
      <w:tblGrid>
        <w:gridCol w:w="2405"/>
        <w:gridCol w:w="3827"/>
      </w:tblGrid>
      <w:tr w:rsidR="00C71E94" w14:paraId="3AB32CA0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E545B63" w14:textId="77777777" w:rsidR="00C71E94" w:rsidRDefault="00C71E94" w:rsidP="00C71E94">
            <w:pPr>
              <w:jc w:val="left"/>
            </w:pPr>
            <w:r>
              <w:t>Fecha de emisión:</w:t>
            </w:r>
          </w:p>
        </w:tc>
        <w:tc>
          <w:tcPr>
            <w:tcW w:w="3827" w:type="dxa"/>
          </w:tcPr>
          <w:p w14:paraId="1542B1FE" w14:textId="77777777" w:rsidR="00C71E94" w:rsidRPr="00702FA1" w:rsidRDefault="00C71E94" w:rsidP="00C71E9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ENE03-2020</w:t>
            </w:r>
          </w:p>
        </w:tc>
      </w:tr>
      <w:tr w:rsidR="00C71E94" w14:paraId="79E71AC7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C3B751" w14:textId="77777777" w:rsidR="00C71E94" w:rsidRDefault="00C71E94" w:rsidP="00C71E94">
            <w:r>
              <w:t>Fecha de implementación:</w:t>
            </w:r>
          </w:p>
        </w:tc>
        <w:tc>
          <w:tcPr>
            <w:tcW w:w="3827" w:type="dxa"/>
          </w:tcPr>
          <w:p w14:paraId="1D5C52F4" w14:textId="77777777" w:rsidR="00C71E94" w:rsidRPr="00702FA1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71E94" w14:paraId="72D5C452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FB30B7" w14:textId="77777777" w:rsidR="00C71E94" w:rsidRDefault="00C71E94" w:rsidP="00C71E94">
            <w:r>
              <w:t>Fecha de actualización:</w:t>
            </w:r>
          </w:p>
        </w:tc>
        <w:tc>
          <w:tcPr>
            <w:tcW w:w="3827" w:type="dxa"/>
          </w:tcPr>
          <w:p w14:paraId="0C88B007" w14:textId="77777777" w:rsidR="00C71E94" w:rsidRPr="00702FA1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71E94" w14:paraId="53C85A84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D97E72" w14:textId="77777777" w:rsidR="00C71E94" w:rsidRDefault="00C71E94" w:rsidP="00C71E94">
            <w:r>
              <w:t xml:space="preserve">Código: </w:t>
            </w:r>
          </w:p>
        </w:tc>
        <w:tc>
          <w:tcPr>
            <w:tcW w:w="3827" w:type="dxa"/>
          </w:tcPr>
          <w:p w14:paraId="6BD48A3E" w14:textId="788F44C4" w:rsidR="00C71E94" w:rsidRPr="00702FA1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FIR-ERAI-002</w:t>
            </w:r>
          </w:p>
        </w:tc>
      </w:tr>
      <w:tr w:rsidR="00C71E94" w14:paraId="41E689F6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8456CAB" w14:textId="77777777" w:rsidR="00C71E94" w:rsidRDefault="00C71E94" w:rsidP="00C71E94">
            <w:r>
              <w:t>Versión:</w:t>
            </w:r>
          </w:p>
        </w:tc>
        <w:tc>
          <w:tcPr>
            <w:tcW w:w="3827" w:type="dxa"/>
          </w:tcPr>
          <w:p w14:paraId="2A66B97C" w14:textId="77777777" w:rsidR="00C71E94" w:rsidRPr="00702FA1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001</w:t>
            </w:r>
          </w:p>
        </w:tc>
      </w:tr>
    </w:tbl>
    <w:p w14:paraId="444779E2" w14:textId="77777777" w:rsidR="00C71E94" w:rsidRPr="007F5C13" w:rsidRDefault="00C71E94" w:rsidP="00C71E94">
      <w:pPr>
        <w:rPr>
          <w:sz w:val="10"/>
          <w:szCs w:val="10"/>
        </w:rPr>
      </w:pPr>
    </w:p>
    <w:tbl>
      <w:tblPr>
        <w:tblStyle w:val="Estilo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2"/>
        <w:gridCol w:w="684"/>
        <w:gridCol w:w="877"/>
        <w:gridCol w:w="2070"/>
        <w:gridCol w:w="1179"/>
        <w:gridCol w:w="1766"/>
      </w:tblGrid>
      <w:tr w:rsidR="00C71E94" w:rsidRPr="0005452C" w14:paraId="6D4FF487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shd w:val="clear" w:color="auto" w:fill="F2F2F2" w:themeFill="background1" w:themeFillShade="F2"/>
          </w:tcPr>
          <w:p w14:paraId="051BB2F0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rPr>
                <w:rFonts w:cs="Arial"/>
                <w:bCs/>
                <w:szCs w:val="20"/>
              </w:rPr>
            </w:pPr>
            <w:r w:rsidRPr="00CD7638">
              <w:rPr>
                <w:rFonts w:cs="Arial"/>
                <w:bCs/>
                <w:szCs w:val="20"/>
              </w:rPr>
              <w:t>Elaborado por:</w:t>
            </w:r>
          </w:p>
        </w:tc>
        <w:tc>
          <w:tcPr>
            <w:tcW w:w="1667" w:type="pct"/>
            <w:gridSpan w:val="2"/>
            <w:shd w:val="clear" w:color="auto" w:fill="F2F2F2" w:themeFill="background1" w:themeFillShade="F2"/>
          </w:tcPr>
          <w:p w14:paraId="12AC60E1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Cs w:val="20"/>
              </w:rPr>
            </w:pPr>
            <w:r w:rsidRPr="00CD7638">
              <w:rPr>
                <w:rFonts w:cs="Arial"/>
                <w:bCs/>
                <w:szCs w:val="20"/>
              </w:rPr>
              <w:t>Revisado por:</w:t>
            </w:r>
          </w:p>
        </w:tc>
        <w:tc>
          <w:tcPr>
            <w:tcW w:w="1666" w:type="pct"/>
            <w:gridSpan w:val="2"/>
            <w:shd w:val="clear" w:color="auto" w:fill="F2F2F2" w:themeFill="background1" w:themeFillShade="F2"/>
          </w:tcPr>
          <w:p w14:paraId="7A0D5A59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Cs w:val="20"/>
              </w:rPr>
            </w:pPr>
            <w:r w:rsidRPr="00CD7638">
              <w:rPr>
                <w:rFonts w:cs="Arial"/>
                <w:bCs/>
                <w:szCs w:val="20"/>
              </w:rPr>
              <w:t>Autorizado por:</w:t>
            </w:r>
          </w:p>
        </w:tc>
      </w:tr>
      <w:tr w:rsidR="00C71E94" w:rsidRPr="0005452C" w14:paraId="64043763" w14:textId="77777777" w:rsidTr="00C71E94">
        <w:trPr>
          <w:trHeight w:val="1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bottom w:val="single" w:sz="4" w:space="0" w:color="F2F2F2" w:themeColor="background1" w:themeShade="F2"/>
            </w:tcBorders>
            <w:shd w:val="clear" w:color="auto" w:fill="auto"/>
            <w:vAlign w:val="bottom"/>
          </w:tcPr>
          <w:p w14:paraId="2F64C3F9" w14:textId="77777777" w:rsidR="00C71E94" w:rsidRDefault="00C71E94" w:rsidP="00C71E94">
            <w:pPr>
              <w:pStyle w:val="Encabezado"/>
              <w:tabs>
                <w:tab w:val="right" w:pos="567"/>
              </w:tabs>
              <w:jc w:val="center"/>
              <w:rPr>
                <w:rFonts w:cs="Arial"/>
                <w:b w:val="0"/>
                <w:bCs/>
                <w:szCs w:val="20"/>
              </w:rPr>
            </w:pPr>
          </w:p>
          <w:p w14:paraId="47BEF4B5" w14:textId="77777777" w:rsidR="00C71E94" w:rsidRDefault="00C71E94" w:rsidP="00C71E94">
            <w:pPr>
              <w:pStyle w:val="Encabezado"/>
              <w:tabs>
                <w:tab w:val="right" w:pos="567"/>
              </w:tabs>
              <w:jc w:val="center"/>
              <w:rPr>
                <w:rFonts w:cs="Arial"/>
                <w:b w:val="0"/>
                <w:bCs/>
                <w:szCs w:val="20"/>
              </w:rPr>
            </w:pPr>
          </w:p>
          <w:p w14:paraId="03BEA803" w14:textId="77777777" w:rsidR="00C71E94" w:rsidRDefault="00C71E94" w:rsidP="00C71E94">
            <w:pPr>
              <w:pStyle w:val="Encabezado"/>
              <w:tabs>
                <w:tab w:val="right" w:pos="567"/>
              </w:tabs>
              <w:jc w:val="center"/>
              <w:rPr>
                <w:rFonts w:cs="Arial"/>
                <w:b w:val="0"/>
                <w:bCs/>
                <w:szCs w:val="20"/>
              </w:rPr>
            </w:pPr>
          </w:p>
          <w:p w14:paraId="44402FEA" w14:textId="77777777" w:rsidR="00C71E94" w:rsidRDefault="00C71E94" w:rsidP="00C71E94">
            <w:pPr>
              <w:pStyle w:val="Encabezado"/>
              <w:tabs>
                <w:tab w:val="right" w:pos="567"/>
              </w:tabs>
              <w:jc w:val="center"/>
              <w:rPr>
                <w:rFonts w:cs="Arial"/>
                <w:b w:val="0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I.B.T. Jorge Romero Patiño</w:t>
            </w:r>
          </w:p>
          <w:p w14:paraId="6D7B0004" w14:textId="77777777" w:rsidR="00C71E94" w:rsidRPr="00BB597E" w:rsidRDefault="00C71E94" w:rsidP="00C71E94">
            <w:pPr>
              <w:pStyle w:val="Encabezado"/>
              <w:tabs>
                <w:tab w:val="right" w:pos="567"/>
              </w:tabs>
              <w:jc w:val="center"/>
              <w:rPr>
                <w:rFonts w:cs="Arial"/>
                <w:b w:val="0"/>
                <w:bCs/>
                <w:szCs w:val="20"/>
              </w:rPr>
            </w:pPr>
          </w:p>
        </w:tc>
        <w:tc>
          <w:tcPr>
            <w:tcW w:w="1667" w:type="pct"/>
            <w:gridSpan w:val="2"/>
            <w:tcBorders>
              <w:bottom w:val="single" w:sz="4" w:space="0" w:color="F2F2F2" w:themeColor="background1" w:themeShade="F2"/>
            </w:tcBorders>
            <w:shd w:val="clear" w:color="auto" w:fill="auto"/>
            <w:vAlign w:val="bottom"/>
          </w:tcPr>
          <w:p w14:paraId="22BC9BC1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  <w:r w:rsidRPr="00CD7638">
              <w:rPr>
                <w:rFonts w:cs="Arial"/>
                <w:b/>
                <w:bCs/>
                <w:szCs w:val="20"/>
              </w:rPr>
              <w:t>Dra. Adriana Reyes Mayer</w:t>
            </w:r>
          </w:p>
          <w:p w14:paraId="38B01028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</w:tc>
        <w:tc>
          <w:tcPr>
            <w:tcW w:w="1666" w:type="pct"/>
            <w:gridSpan w:val="2"/>
            <w:tcBorders>
              <w:bottom w:val="single" w:sz="4" w:space="0" w:color="F2F2F2" w:themeColor="background1" w:themeShade="F2"/>
            </w:tcBorders>
            <w:shd w:val="clear" w:color="auto" w:fill="auto"/>
            <w:vAlign w:val="bottom"/>
          </w:tcPr>
          <w:p w14:paraId="5568AE97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  <w:r w:rsidRPr="00CD7638">
              <w:rPr>
                <w:rFonts w:cs="Arial"/>
                <w:b/>
                <w:bCs/>
                <w:szCs w:val="20"/>
              </w:rPr>
              <w:t>I.Q. Marcela Paredes Pérez</w:t>
            </w:r>
          </w:p>
          <w:p w14:paraId="2BFEAB73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</w:tc>
      </w:tr>
      <w:tr w:rsidR="00C71E94" w:rsidRPr="00CD7638" w14:paraId="20EDF658" w14:textId="77777777" w:rsidTr="00C71E94">
        <w:trPr>
          <w:trHeight w:val="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gridSpan w:val="2"/>
            <w:tcBorders>
              <w:top w:val="single" w:sz="4" w:space="0" w:color="F2F2F2" w:themeColor="background1" w:themeShade="F2"/>
            </w:tcBorders>
            <w:shd w:val="clear" w:color="auto" w:fill="auto"/>
          </w:tcPr>
          <w:p w14:paraId="10CDBE4A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rPr>
                <w:rFonts w:cs="Arial"/>
                <w:b w:val="0"/>
                <w:bCs/>
                <w:szCs w:val="20"/>
              </w:rPr>
            </w:pPr>
            <w:r w:rsidRPr="00CD7638">
              <w:rPr>
                <w:rFonts w:cs="Arial"/>
                <w:b w:val="0"/>
                <w:bCs/>
                <w:szCs w:val="20"/>
              </w:rPr>
              <w:t>Jefe de laboratorio</w:t>
            </w:r>
          </w:p>
        </w:tc>
        <w:tc>
          <w:tcPr>
            <w:tcW w:w="1667" w:type="pct"/>
            <w:gridSpan w:val="2"/>
            <w:tcBorders>
              <w:top w:val="single" w:sz="4" w:space="0" w:color="F2F2F2" w:themeColor="background1" w:themeShade="F2"/>
            </w:tcBorders>
            <w:shd w:val="clear" w:color="auto" w:fill="auto"/>
          </w:tcPr>
          <w:p w14:paraId="4009D0E2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Cs w:val="20"/>
              </w:rPr>
            </w:pPr>
            <w:r w:rsidRPr="00CD7638">
              <w:rPr>
                <w:rFonts w:cs="Arial"/>
                <w:bCs/>
                <w:szCs w:val="20"/>
              </w:rPr>
              <w:t>Gerencia técnica</w:t>
            </w:r>
          </w:p>
        </w:tc>
        <w:tc>
          <w:tcPr>
            <w:tcW w:w="1666" w:type="pct"/>
            <w:gridSpan w:val="2"/>
            <w:tcBorders>
              <w:top w:val="single" w:sz="4" w:space="0" w:color="F2F2F2" w:themeColor="background1" w:themeShade="F2"/>
            </w:tcBorders>
            <w:shd w:val="clear" w:color="auto" w:fill="auto"/>
          </w:tcPr>
          <w:p w14:paraId="539F4A30" w14:textId="77777777" w:rsidR="00C71E94" w:rsidRPr="00CD7638" w:rsidRDefault="00C71E94" w:rsidP="00C71E94">
            <w:pPr>
              <w:pStyle w:val="Encabezado"/>
              <w:tabs>
                <w:tab w:val="righ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Cs w:val="20"/>
              </w:rPr>
            </w:pPr>
            <w:r w:rsidRPr="00CD7638">
              <w:rPr>
                <w:rFonts w:cs="Arial"/>
                <w:bCs/>
                <w:szCs w:val="20"/>
              </w:rPr>
              <w:t>Dirección general</w:t>
            </w:r>
          </w:p>
        </w:tc>
      </w:tr>
      <w:tr w:rsidR="00C71E94" w:rsidRPr="007230CC" w14:paraId="582E1FE5" w14:textId="77777777" w:rsidTr="00C71E94">
        <w:tblPrEx>
          <w:tbl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  <w:insideH w:val="single" w:sz="4" w:space="0" w:color="FFFFFF" w:themeColor="background1"/>
            <w:insideV w:val="single" w:sz="4" w:space="0" w:color="FFFFFF" w:themeColor="background1"/>
          </w:tblBorders>
        </w:tblPrEx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</w:tcPr>
          <w:p w14:paraId="27C664FE" w14:textId="77777777" w:rsidR="00C71E94" w:rsidRPr="007230CC" w:rsidRDefault="00C71E94" w:rsidP="00C71E94">
            <w:pPr>
              <w:rPr>
                <w:szCs w:val="16"/>
              </w:rPr>
            </w:pPr>
            <w:r>
              <w:rPr>
                <w:szCs w:val="16"/>
              </w:rPr>
              <w:lastRenderedPageBreak/>
              <w:t>Número de informe</w:t>
            </w:r>
          </w:p>
        </w:tc>
        <w:tc>
          <w:tcPr>
            <w:tcW w:w="883" w:type="pct"/>
            <w:gridSpan w:val="2"/>
          </w:tcPr>
          <w:p w14:paraId="011D2A43" w14:textId="77777777" w:rsidR="00C71E94" w:rsidRPr="007230CC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  <w:tc>
          <w:tcPr>
            <w:tcW w:w="1838" w:type="pct"/>
            <w:gridSpan w:val="2"/>
            <w:shd w:val="clear" w:color="auto" w:fill="D9D9D9" w:themeFill="background1" w:themeFillShade="D9"/>
          </w:tcPr>
          <w:p w14:paraId="56EAF27A" w14:textId="77777777" w:rsidR="00C71E94" w:rsidRPr="003A39A6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  <w:r w:rsidRPr="00985FF4">
              <w:rPr>
                <w:szCs w:val="16"/>
              </w:rPr>
              <w:t>Fecha de recepción de la muestra</w:t>
            </w:r>
          </w:p>
        </w:tc>
        <w:tc>
          <w:tcPr>
            <w:tcW w:w="993" w:type="pct"/>
          </w:tcPr>
          <w:p w14:paraId="0E651D9F" w14:textId="675F6345" w:rsidR="00C71E94" w:rsidRPr="003A39A6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  <w:tr w:rsidR="00C71E94" w:rsidRPr="007230CC" w14:paraId="526D3CDB" w14:textId="77777777" w:rsidTr="00C71E94">
        <w:tblPrEx>
          <w:tbl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  <w:insideH w:val="single" w:sz="4" w:space="0" w:color="FFFFFF" w:themeColor="background1"/>
            <w:insideV w:val="single" w:sz="4" w:space="0" w:color="FFFFFF" w:themeColor="background1"/>
          </w:tblBorders>
        </w:tblPrEx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</w:tcPr>
          <w:p w14:paraId="7C8A8ACD" w14:textId="77777777" w:rsidR="00C71E94" w:rsidRPr="007230CC" w:rsidRDefault="00C71E94" w:rsidP="00C71E94">
            <w:pPr>
              <w:rPr>
                <w:szCs w:val="16"/>
              </w:rPr>
            </w:pPr>
            <w:r>
              <w:rPr>
                <w:bCs/>
                <w:szCs w:val="16"/>
              </w:rPr>
              <w:t>Número de cotización</w:t>
            </w:r>
          </w:p>
        </w:tc>
        <w:tc>
          <w:tcPr>
            <w:tcW w:w="883" w:type="pct"/>
            <w:gridSpan w:val="2"/>
          </w:tcPr>
          <w:p w14:paraId="69FBC8EA" w14:textId="77777777" w:rsidR="00C71E94" w:rsidRPr="007230CC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  <w:tc>
          <w:tcPr>
            <w:tcW w:w="1838" w:type="pct"/>
            <w:gridSpan w:val="2"/>
            <w:shd w:val="clear" w:color="auto" w:fill="D9D9D9" w:themeFill="background1" w:themeFillShade="D9"/>
          </w:tcPr>
          <w:p w14:paraId="7B57AF51" w14:textId="77777777" w:rsidR="00C71E94" w:rsidRPr="003A39A6" w:rsidRDefault="00C71E9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85FF4">
              <w:rPr>
                <w:b/>
                <w:bCs/>
                <w:szCs w:val="16"/>
              </w:rPr>
              <w:t>Fecha de emisión del informe</w:t>
            </w:r>
          </w:p>
        </w:tc>
        <w:tc>
          <w:tcPr>
            <w:tcW w:w="993" w:type="pct"/>
          </w:tcPr>
          <w:p w14:paraId="6DEDAF5C" w14:textId="51704CFF" w:rsidR="00C71E94" w:rsidRPr="00926CB4" w:rsidRDefault="00C71E94" w:rsidP="00926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</w:tr>
    </w:tbl>
    <w:p w14:paraId="5AF98C39" w14:textId="78D0055F" w:rsidR="00C71E94" w:rsidRDefault="00C71E94" w:rsidP="00C116B0"/>
    <w:tbl>
      <w:tblPr>
        <w:tblStyle w:val="Estilo1"/>
        <w:tblW w:w="5000" w:type="pct"/>
        <w:jc w:val="center"/>
        <w:tblLook w:val="04A0" w:firstRow="1" w:lastRow="0" w:firstColumn="1" w:lastColumn="0" w:noHBand="0" w:noVBand="1"/>
      </w:tblPr>
      <w:tblGrid>
        <w:gridCol w:w="1443"/>
        <w:gridCol w:w="2959"/>
        <w:gridCol w:w="946"/>
        <w:gridCol w:w="600"/>
        <w:gridCol w:w="2880"/>
      </w:tblGrid>
      <w:tr w:rsidR="00C116B0" w:rsidRPr="007230CC" w14:paraId="6D4A9CE7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4BD5CD26" w14:textId="77777777" w:rsidR="00C116B0" w:rsidRPr="007230CC" w:rsidRDefault="00C116B0" w:rsidP="00357135">
            <w:pPr>
              <w:jc w:val="left"/>
              <w:rPr>
                <w:szCs w:val="16"/>
              </w:rPr>
            </w:pPr>
            <w:r>
              <w:rPr>
                <w:szCs w:val="16"/>
              </w:rPr>
              <w:t>Compañía</w:t>
            </w:r>
          </w:p>
        </w:tc>
        <w:tc>
          <w:tcPr>
            <w:tcW w:w="1676" w:type="pct"/>
          </w:tcPr>
          <w:p w14:paraId="642C1726" w14:textId="77777777" w:rsidR="00C116B0" w:rsidRPr="007230CC" w:rsidRDefault="00C116B0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16"/>
              </w:rPr>
            </w:pPr>
          </w:p>
        </w:tc>
        <w:tc>
          <w:tcPr>
            <w:tcW w:w="536" w:type="pct"/>
            <w:shd w:val="clear" w:color="auto" w:fill="D9D9D9" w:themeFill="background1" w:themeFillShade="D9"/>
          </w:tcPr>
          <w:p w14:paraId="0A80FFAC" w14:textId="77777777" w:rsidR="00C116B0" w:rsidRPr="003A39A6" w:rsidRDefault="00C116B0" w:rsidP="0035713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  <w:r>
              <w:rPr>
                <w:szCs w:val="16"/>
              </w:rPr>
              <w:t>Contacto</w:t>
            </w:r>
          </w:p>
        </w:tc>
        <w:tc>
          <w:tcPr>
            <w:tcW w:w="1971" w:type="pct"/>
            <w:gridSpan w:val="2"/>
          </w:tcPr>
          <w:p w14:paraId="11DD2E6C" w14:textId="77777777" w:rsidR="00C116B0" w:rsidRPr="003A39A6" w:rsidRDefault="00C116B0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16"/>
              </w:rPr>
            </w:pPr>
          </w:p>
        </w:tc>
      </w:tr>
      <w:tr w:rsidR="00C116B0" w:rsidRPr="007230CC" w14:paraId="323C40AA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6272488C" w14:textId="77777777" w:rsidR="00C116B0" w:rsidRPr="007230CC" w:rsidRDefault="00C116B0" w:rsidP="00357135">
            <w:pPr>
              <w:rPr>
                <w:szCs w:val="16"/>
              </w:rPr>
            </w:pPr>
            <w:r>
              <w:rPr>
                <w:bCs/>
                <w:szCs w:val="16"/>
              </w:rPr>
              <w:t>Correo electrónico</w:t>
            </w:r>
          </w:p>
        </w:tc>
        <w:tc>
          <w:tcPr>
            <w:tcW w:w="1676" w:type="pct"/>
          </w:tcPr>
          <w:p w14:paraId="5555FBCC" w14:textId="77777777" w:rsidR="00C116B0" w:rsidRPr="007230CC" w:rsidRDefault="00C116B0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  <w:tc>
          <w:tcPr>
            <w:tcW w:w="536" w:type="pct"/>
            <w:shd w:val="clear" w:color="auto" w:fill="D9D9D9" w:themeFill="background1" w:themeFillShade="D9"/>
          </w:tcPr>
          <w:p w14:paraId="5EA9B240" w14:textId="77777777" w:rsidR="00C116B0" w:rsidRPr="003A39A6" w:rsidRDefault="00C116B0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>
              <w:rPr>
                <w:b/>
                <w:bCs/>
                <w:szCs w:val="16"/>
              </w:rPr>
              <w:t>Teléfono</w:t>
            </w:r>
          </w:p>
        </w:tc>
        <w:tc>
          <w:tcPr>
            <w:tcW w:w="1971" w:type="pct"/>
            <w:gridSpan w:val="2"/>
          </w:tcPr>
          <w:p w14:paraId="2F2825BB" w14:textId="77777777" w:rsidR="00C116B0" w:rsidRPr="003A39A6" w:rsidRDefault="00C116B0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</w:tr>
      <w:tr w:rsidR="00C116B0" w:rsidRPr="007230CC" w14:paraId="069023E0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4C898968" w14:textId="77777777" w:rsidR="00C116B0" w:rsidRDefault="00C116B0" w:rsidP="00357135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>Dirección</w:t>
            </w:r>
          </w:p>
        </w:tc>
        <w:tc>
          <w:tcPr>
            <w:tcW w:w="4183" w:type="pct"/>
            <w:gridSpan w:val="4"/>
          </w:tcPr>
          <w:p w14:paraId="536937D7" w14:textId="77777777" w:rsidR="00C116B0" w:rsidRPr="003A39A6" w:rsidRDefault="00C116B0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</w:tr>
      <w:tr w:rsidR="00C116B0" w:rsidRPr="007230CC" w14:paraId="02F1A27E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62BD0A03" w14:textId="77777777" w:rsidR="00C116B0" w:rsidRDefault="00C116B0" w:rsidP="00357135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>Dirigido a</w:t>
            </w:r>
          </w:p>
        </w:tc>
        <w:tc>
          <w:tcPr>
            <w:tcW w:w="1676" w:type="pct"/>
          </w:tcPr>
          <w:p w14:paraId="0935F36E" w14:textId="77777777" w:rsidR="00C116B0" w:rsidRPr="007230CC" w:rsidRDefault="00C116B0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  <w:tc>
          <w:tcPr>
            <w:tcW w:w="876" w:type="pct"/>
            <w:gridSpan w:val="2"/>
            <w:shd w:val="clear" w:color="auto" w:fill="D9D9D9" w:themeFill="background1" w:themeFillShade="D9"/>
          </w:tcPr>
          <w:p w14:paraId="75C86A5F" w14:textId="77777777" w:rsidR="00C116B0" w:rsidRDefault="00C116B0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>
              <w:rPr>
                <w:b/>
                <w:bCs/>
                <w:szCs w:val="16"/>
              </w:rPr>
              <w:t>Con atención a</w:t>
            </w:r>
          </w:p>
        </w:tc>
        <w:tc>
          <w:tcPr>
            <w:tcW w:w="1631" w:type="pct"/>
          </w:tcPr>
          <w:p w14:paraId="24A5AD2F" w14:textId="77777777" w:rsidR="00C116B0" w:rsidRPr="003A39A6" w:rsidRDefault="00C116B0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</w:tr>
    </w:tbl>
    <w:p w14:paraId="63C25DFE" w14:textId="137907C1" w:rsidR="00A4382D" w:rsidRPr="00B708F1" w:rsidRDefault="00A4382D">
      <w:pPr>
        <w:rPr>
          <w:sz w:val="2"/>
          <w:szCs w:val="2"/>
        </w:rPr>
      </w:pPr>
    </w:p>
    <w:tbl>
      <w:tblPr>
        <w:tblStyle w:val="Estilo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54ACB" w14:paraId="7EF5887B" w14:textId="77777777" w:rsidTr="00B70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7B7B7B" w:themeFill="accent3" w:themeFillShade="BF"/>
          </w:tcPr>
          <w:p w14:paraId="408665A0" w14:textId="412E2A75" w:rsidR="00454ACB" w:rsidRPr="00B708F1" w:rsidRDefault="00454ACB" w:rsidP="00454ACB">
            <w:pPr>
              <w:pStyle w:val="Prrafodelista"/>
              <w:numPr>
                <w:ilvl w:val="0"/>
                <w:numId w:val="7"/>
              </w:numPr>
              <w:jc w:val="left"/>
              <w:rPr>
                <w:color w:val="FFFFFF" w:themeColor="background1"/>
                <w:szCs w:val="20"/>
              </w:rPr>
            </w:pPr>
            <w:r w:rsidRPr="00B708F1">
              <w:rPr>
                <w:color w:val="FFFFFF" w:themeColor="background1"/>
                <w:szCs w:val="20"/>
              </w:rPr>
              <w:t>Detalle de muestra</w:t>
            </w:r>
          </w:p>
        </w:tc>
      </w:tr>
    </w:tbl>
    <w:p w14:paraId="1B951D1D" w14:textId="5CCCA877" w:rsidR="00A4382D" w:rsidRDefault="00A4382D" w:rsidP="0032650D">
      <w:pPr>
        <w:pStyle w:val="Tabla"/>
      </w:pPr>
      <w:r w:rsidRPr="00A4382D">
        <w:t>Detalles de muestras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505F97" w14:paraId="08CC8876" w14:textId="77777777" w:rsidTr="00324E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1AA857B6" w14:textId="77777777" w:rsidR="00505F97" w:rsidRDefault="00505F97" w:rsidP="00E37126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4739A06E" w14:textId="77777777" w:rsidR="00505F97" w:rsidRDefault="00505F97" w:rsidP="00E37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490AB8" w14:textId="77777777" w:rsidR="00505F97" w:rsidRPr="00505F97" w:rsidRDefault="00505F97" w:rsidP="00505F97">
      <w:pPr>
        <w:rPr>
          <w:sz w:val="2"/>
          <w:szCs w:val="2"/>
        </w:rPr>
      </w:pPr>
    </w:p>
    <w:tbl>
      <w:tblPr>
        <w:tblStyle w:val="Estilo2"/>
        <w:tblW w:w="4136" w:type="pct"/>
        <w:jc w:val="center"/>
        <w:tblLook w:val="04A0" w:firstRow="1" w:lastRow="0" w:firstColumn="1" w:lastColumn="0" w:noHBand="0" w:noVBand="1"/>
      </w:tblPr>
      <w:tblGrid>
        <w:gridCol w:w="649"/>
        <w:gridCol w:w="1439"/>
        <w:gridCol w:w="1816"/>
        <w:gridCol w:w="2049"/>
        <w:gridCol w:w="1350"/>
      </w:tblGrid>
      <w:tr w:rsidR="00544C59" w:rsidRPr="00A4382D" w14:paraId="443BC7A6" w14:textId="77777777" w:rsidTr="00544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" w:type="pct"/>
          </w:tcPr>
          <w:p w14:paraId="6D3F59CB" w14:textId="77777777" w:rsidR="00544C59" w:rsidRPr="00A4382D" w:rsidRDefault="00544C59" w:rsidP="00013A76">
            <w:pPr>
              <w:rPr>
                <w:rFonts w:cs="Arial"/>
                <w:b w:val="0"/>
                <w:bCs/>
                <w:szCs w:val="20"/>
              </w:rPr>
            </w:pPr>
            <w:r w:rsidRPr="00A4382D">
              <w:rPr>
                <w:bCs/>
                <w:szCs w:val="20"/>
              </w:rPr>
              <w:t>No</w:t>
            </w:r>
          </w:p>
        </w:tc>
        <w:tc>
          <w:tcPr>
            <w:tcW w:w="985" w:type="pct"/>
          </w:tcPr>
          <w:p w14:paraId="5C9EAF5E" w14:textId="1D3BF6AE" w:rsidR="00544C59" w:rsidRPr="00A4382D" w:rsidRDefault="00544C59" w:rsidP="00013A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/>
                <w:szCs w:val="20"/>
              </w:rPr>
            </w:pPr>
            <w:r w:rsidRPr="00A4382D">
              <w:rPr>
                <w:bCs/>
                <w:szCs w:val="20"/>
              </w:rPr>
              <w:t>Tipo de muestra</w:t>
            </w:r>
          </w:p>
        </w:tc>
        <w:tc>
          <w:tcPr>
            <w:tcW w:w="1243" w:type="pct"/>
          </w:tcPr>
          <w:p w14:paraId="4EBA90B3" w14:textId="53D74AD9" w:rsidR="00544C59" w:rsidRPr="00A4382D" w:rsidRDefault="00544C59" w:rsidP="00505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/>
                <w:szCs w:val="20"/>
              </w:rPr>
            </w:pPr>
            <w:r w:rsidRPr="00A4382D">
              <w:rPr>
                <w:bCs/>
                <w:szCs w:val="20"/>
              </w:rPr>
              <w:t>ID cliente de la muestra</w:t>
            </w:r>
          </w:p>
        </w:tc>
        <w:tc>
          <w:tcPr>
            <w:tcW w:w="1403" w:type="pct"/>
          </w:tcPr>
          <w:p w14:paraId="664DFDEA" w14:textId="055F45B2" w:rsidR="00544C59" w:rsidRPr="00A4382D" w:rsidRDefault="00544C59" w:rsidP="00505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/>
                <w:szCs w:val="20"/>
              </w:rPr>
            </w:pPr>
            <w:r w:rsidRPr="00A4382D">
              <w:rPr>
                <w:bCs/>
                <w:szCs w:val="20"/>
              </w:rPr>
              <w:t>Descripción de la muestra</w:t>
            </w:r>
          </w:p>
        </w:tc>
        <w:tc>
          <w:tcPr>
            <w:tcW w:w="924" w:type="pct"/>
          </w:tcPr>
          <w:p w14:paraId="5912E082" w14:textId="77777777" w:rsidR="00544C59" w:rsidRPr="00A4382D" w:rsidRDefault="00544C59" w:rsidP="00013A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/>
                <w:szCs w:val="20"/>
              </w:rPr>
            </w:pPr>
            <w:r w:rsidRPr="00A4382D">
              <w:rPr>
                <w:bCs/>
                <w:szCs w:val="20"/>
              </w:rPr>
              <w:t>Lote</w:t>
            </w:r>
          </w:p>
        </w:tc>
      </w:tr>
    </w:tbl>
    <w:p w14:paraId="5D33E4F9" w14:textId="720B8BB4" w:rsidR="009C4925" w:rsidRDefault="009C4925" w:rsidP="009C4925">
      <w:pPr>
        <w:rPr>
          <w:sz w:val="2"/>
          <w:szCs w:val="2"/>
        </w:rPr>
      </w:pPr>
    </w:p>
    <w:tbl>
      <w:tblPr>
        <w:tblStyle w:val="Estilo2"/>
        <w:tblW w:w="4136" w:type="pct"/>
        <w:jc w:val="center"/>
        <w:tblLook w:val="04A0" w:firstRow="1" w:lastRow="0" w:firstColumn="1" w:lastColumn="0" w:noHBand="0" w:noVBand="1"/>
      </w:tblPr>
      <w:tblGrid>
        <w:gridCol w:w="1433"/>
        <w:gridCol w:w="5870"/>
      </w:tblGrid>
      <w:tr w:rsidR="00A14509" w:rsidRPr="00A4382D" w14:paraId="7D7B941C" w14:textId="77777777" w:rsidTr="00984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" w:type="pct"/>
          </w:tcPr>
          <w:p w14:paraId="0D08968E" w14:textId="77777777" w:rsidR="00A14509" w:rsidRPr="00A4382D" w:rsidRDefault="00A14509" w:rsidP="00984DAA">
            <w:pPr>
              <w:rPr>
                <w:rFonts w:cs="Arial"/>
                <w:b w:val="0"/>
                <w:szCs w:val="20"/>
              </w:rPr>
            </w:pPr>
            <w:r w:rsidRPr="00A4382D">
              <w:rPr>
                <w:rFonts w:cs="Arial"/>
                <w:szCs w:val="20"/>
              </w:rPr>
              <w:t>Observaciones:</w:t>
            </w:r>
          </w:p>
        </w:tc>
        <w:tc>
          <w:tcPr>
            <w:tcW w:w="4130" w:type="pct"/>
          </w:tcPr>
          <w:p w14:paraId="1D8474A5" w14:textId="77777777" w:rsidR="00A14509" w:rsidRPr="00A4382D" w:rsidRDefault="00A14509" w:rsidP="00984D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</w:p>
        </w:tc>
      </w:tr>
    </w:tbl>
    <w:p w14:paraId="023E3A46" w14:textId="77777777" w:rsidR="00A14509" w:rsidRPr="00B708F1" w:rsidRDefault="00A14509" w:rsidP="009C4925">
      <w:pPr>
        <w:rPr>
          <w:sz w:val="2"/>
          <w:szCs w:val="2"/>
        </w:rPr>
      </w:pPr>
    </w:p>
    <w:tbl>
      <w:tblPr>
        <w:tblStyle w:val="Estilo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708F1" w14:paraId="2855CEF0" w14:textId="77777777" w:rsidTr="00B70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7B7B7B" w:themeFill="accent3" w:themeFillShade="BF"/>
          </w:tcPr>
          <w:p w14:paraId="2A480789" w14:textId="10072B66" w:rsidR="00B708F1" w:rsidRPr="00B708F1" w:rsidRDefault="00B708F1" w:rsidP="00357135">
            <w:pPr>
              <w:pStyle w:val="Prrafodelista"/>
              <w:numPr>
                <w:ilvl w:val="0"/>
                <w:numId w:val="7"/>
              </w:numPr>
              <w:jc w:val="left"/>
              <w:rPr>
                <w:color w:val="FFFFFF" w:themeColor="background1"/>
                <w:szCs w:val="20"/>
              </w:rPr>
            </w:pPr>
            <w:r w:rsidRPr="00B708F1">
              <w:rPr>
                <w:color w:val="FFFFFF" w:themeColor="background1"/>
                <w:szCs w:val="20"/>
              </w:rPr>
              <w:t>Ensayos solicitados</w:t>
            </w:r>
          </w:p>
        </w:tc>
      </w:tr>
    </w:tbl>
    <w:p w14:paraId="04E19F08" w14:textId="16F07AE4" w:rsidR="00A4382D" w:rsidRDefault="00A4382D" w:rsidP="0032650D">
      <w:pPr>
        <w:pStyle w:val="Tabla"/>
      </w:pPr>
      <w:r>
        <w:t>Ensayos solicitados</w:t>
      </w:r>
    </w:p>
    <w:tbl>
      <w:tblPr>
        <w:tblStyle w:val="Estilo2"/>
        <w:tblW w:w="0" w:type="auto"/>
        <w:tblLook w:val="04A0" w:firstRow="1" w:lastRow="0" w:firstColumn="1" w:lastColumn="0" w:noHBand="0" w:noVBand="1"/>
      </w:tblPr>
      <w:tblGrid>
        <w:gridCol w:w="4815"/>
        <w:gridCol w:w="1984"/>
        <w:gridCol w:w="2029"/>
      </w:tblGrid>
      <w:tr w:rsidR="00C71E94" w:rsidRPr="00C71E94" w14:paraId="0FAF5B85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6E742DEA" w14:textId="4C7D3DD4" w:rsidR="00C71E94" w:rsidRPr="00C71E94" w:rsidRDefault="00C71E94" w:rsidP="00C71E94">
            <w:r>
              <w:t>Método</w:t>
            </w:r>
          </w:p>
        </w:tc>
        <w:tc>
          <w:tcPr>
            <w:tcW w:w="1984" w:type="dxa"/>
          </w:tcPr>
          <w:p w14:paraId="7A125155" w14:textId="43128A3C" w:rsidR="00C71E94" w:rsidRPr="00C71E94" w:rsidRDefault="00C71E9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</w:p>
        </w:tc>
        <w:tc>
          <w:tcPr>
            <w:tcW w:w="2029" w:type="dxa"/>
          </w:tcPr>
          <w:p w14:paraId="2BC7164D" w14:textId="454B8F93" w:rsidR="00C71E94" w:rsidRPr="00C71E94" w:rsidRDefault="00C71E9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Norma de referencia</w:t>
            </w:r>
          </w:p>
        </w:tc>
      </w:tr>
      <w:tr w:rsidR="00926CB4" w:rsidRPr="00C71E94" w14:paraId="78781977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6A69249C" w14:textId="42D35337" w:rsidR="00926CB4" w:rsidRPr="002446ED" w:rsidRDefault="00926CB4" w:rsidP="00C71E94"/>
        </w:tc>
        <w:tc>
          <w:tcPr>
            <w:tcW w:w="1984" w:type="dxa"/>
          </w:tcPr>
          <w:p w14:paraId="5EAE771F" w14:textId="402C2BB7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661CC32A" w14:textId="7995D0F0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2DE74563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45BFEC6C" w14:textId="037D6FA4" w:rsidR="00926CB4" w:rsidRPr="002446ED" w:rsidRDefault="00926CB4" w:rsidP="00C71E94"/>
        </w:tc>
        <w:tc>
          <w:tcPr>
            <w:tcW w:w="1984" w:type="dxa"/>
          </w:tcPr>
          <w:p w14:paraId="6EDDC825" w14:textId="7E30A225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4D541645" w14:textId="2AC94ECB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2DB6905B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7C5031D" w14:textId="07E08436" w:rsidR="00926CB4" w:rsidRPr="002446ED" w:rsidRDefault="00926CB4" w:rsidP="00C71E94"/>
        </w:tc>
        <w:tc>
          <w:tcPr>
            <w:tcW w:w="1984" w:type="dxa"/>
          </w:tcPr>
          <w:p w14:paraId="2C15239D" w14:textId="4B3CC383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4203FABA" w14:textId="752565C2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4995969E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55123959" w14:textId="36BDB645" w:rsidR="00926CB4" w:rsidRPr="002446ED" w:rsidRDefault="00926CB4" w:rsidP="00C71E94"/>
        </w:tc>
        <w:tc>
          <w:tcPr>
            <w:tcW w:w="1984" w:type="dxa"/>
          </w:tcPr>
          <w:p w14:paraId="372EF6DB" w14:textId="27063309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1FC0FC23" w14:textId="33E09C10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5137E7F0" w14:textId="77777777" w:rsidTr="00C71E94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C9ADB5C" w14:textId="4ACFE9B4" w:rsidR="00926CB4" w:rsidRPr="002446ED" w:rsidRDefault="00926CB4" w:rsidP="00C71E94"/>
        </w:tc>
        <w:tc>
          <w:tcPr>
            <w:tcW w:w="1984" w:type="dxa"/>
          </w:tcPr>
          <w:p w14:paraId="2BDE1B56" w14:textId="25457AB4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02CB6D97" w14:textId="75811CD6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2149DD31" w14:textId="77777777" w:rsidTr="00926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437D7A31" w14:textId="753C2896" w:rsidR="00926CB4" w:rsidRPr="002446ED" w:rsidRDefault="00926CB4" w:rsidP="00C71E94"/>
        </w:tc>
        <w:tc>
          <w:tcPr>
            <w:tcW w:w="1984" w:type="dxa"/>
          </w:tcPr>
          <w:p w14:paraId="3FC58CDB" w14:textId="1FEE0399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18B98C58" w14:textId="63339C66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508EA1F8" w14:textId="77777777" w:rsidTr="00C71E9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3CAC8A6F" w14:textId="63C3685F" w:rsidR="00926CB4" w:rsidRPr="002446ED" w:rsidRDefault="00926CB4" w:rsidP="00C71E94"/>
        </w:tc>
        <w:tc>
          <w:tcPr>
            <w:tcW w:w="1984" w:type="dxa"/>
          </w:tcPr>
          <w:p w14:paraId="42479060" w14:textId="58DAFA5B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4E7A9ABA" w14:textId="24EAA57A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1ADBC628" w14:textId="77777777" w:rsidTr="00C71E9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7E990899" w14:textId="0F8DFB09" w:rsidR="00926CB4" w:rsidRPr="002446ED" w:rsidRDefault="00926CB4" w:rsidP="00C71E94"/>
        </w:tc>
        <w:tc>
          <w:tcPr>
            <w:tcW w:w="1984" w:type="dxa"/>
          </w:tcPr>
          <w:p w14:paraId="4FEBD76F" w14:textId="2C8BF049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25B48EEC" w14:textId="5A87F341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1679135F" w14:textId="77777777" w:rsidTr="00C71E9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3D1A36D1" w14:textId="570DD139" w:rsidR="00926CB4" w:rsidRPr="002446ED" w:rsidRDefault="00926CB4" w:rsidP="00C71E94"/>
        </w:tc>
        <w:tc>
          <w:tcPr>
            <w:tcW w:w="1984" w:type="dxa"/>
          </w:tcPr>
          <w:p w14:paraId="31B5BDB4" w14:textId="5541C420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243B6AB3" w14:textId="54E44BEE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6F07A4A2" w14:textId="77777777" w:rsidTr="00C71E9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78DEA0D6" w14:textId="41A1FC9F" w:rsidR="00926CB4" w:rsidRPr="002446ED" w:rsidRDefault="00926CB4" w:rsidP="00C71E94"/>
        </w:tc>
        <w:tc>
          <w:tcPr>
            <w:tcW w:w="1984" w:type="dxa"/>
          </w:tcPr>
          <w:p w14:paraId="0FCD1E3E" w14:textId="19C8A656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4B0DE499" w14:textId="48204A21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097237D7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297499B7" w14:textId="58C663E0" w:rsidR="00926CB4" w:rsidRPr="002446ED" w:rsidRDefault="00926CB4" w:rsidP="00C71E94"/>
        </w:tc>
        <w:tc>
          <w:tcPr>
            <w:tcW w:w="1984" w:type="dxa"/>
          </w:tcPr>
          <w:p w14:paraId="7939CCA1" w14:textId="0AD2EC78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396C43CF" w14:textId="7E652F42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0AA0F9EA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5A547570" w14:textId="70EB4F7C" w:rsidR="00926CB4" w:rsidRPr="002446ED" w:rsidRDefault="00926CB4" w:rsidP="00C71E94"/>
        </w:tc>
        <w:tc>
          <w:tcPr>
            <w:tcW w:w="1984" w:type="dxa"/>
          </w:tcPr>
          <w:p w14:paraId="752A3342" w14:textId="68B13280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6EFD688E" w14:textId="4DF26FA0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548269DA" w14:textId="77777777" w:rsidTr="00C71E9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93951BD" w14:textId="5EC6EE0B" w:rsidR="00926CB4" w:rsidRPr="002446ED" w:rsidRDefault="00926CB4" w:rsidP="00C71E94"/>
        </w:tc>
        <w:tc>
          <w:tcPr>
            <w:tcW w:w="1984" w:type="dxa"/>
          </w:tcPr>
          <w:p w14:paraId="77017229" w14:textId="759135B9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0D857912" w14:textId="0E5532F9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7C4E0EE7" w14:textId="77777777" w:rsidTr="00926CB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36D79F82" w14:textId="309A49FA" w:rsidR="00926CB4" w:rsidRPr="002446ED" w:rsidRDefault="00926CB4" w:rsidP="00C71E94"/>
        </w:tc>
        <w:tc>
          <w:tcPr>
            <w:tcW w:w="1984" w:type="dxa"/>
          </w:tcPr>
          <w:p w14:paraId="090F1DEA" w14:textId="74E92E18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  <w:vAlign w:val="top"/>
          </w:tcPr>
          <w:p w14:paraId="23FB573A" w14:textId="10A7154F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311A7B85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3426141C" w14:textId="07F6E2B9" w:rsidR="00926CB4" w:rsidRPr="002446ED" w:rsidRDefault="00926CB4" w:rsidP="00C71E94"/>
        </w:tc>
        <w:tc>
          <w:tcPr>
            <w:tcW w:w="1984" w:type="dxa"/>
          </w:tcPr>
          <w:p w14:paraId="33DE400D" w14:textId="7B305341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704C104E" w14:textId="2A14CE05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64A58D65" w14:textId="77777777" w:rsidTr="00C7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48AFECC0" w14:textId="56F39FE5" w:rsidR="00926CB4" w:rsidRPr="002446ED" w:rsidRDefault="00926CB4" w:rsidP="00C71E94"/>
        </w:tc>
        <w:tc>
          <w:tcPr>
            <w:tcW w:w="1984" w:type="dxa"/>
          </w:tcPr>
          <w:p w14:paraId="201A50A7" w14:textId="1ADACCE8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2C94D469" w14:textId="25647B4C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3AE8ECE7" w14:textId="77777777" w:rsidTr="00C71E94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4DC6D7BD" w14:textId="4B8F6F3D" w:rsidR="00926CB4" w:rsidRPr="002446ED" w:rsidRDefault="00926CB4" w:rsidP="00C71E94"/>
        </w:tc>
        <w:tc>
          <w:tcPr>
            <w:tcW w:w="1984" w:type="dxa"/>
          </w:tcPr>
          <w:p w14:paraId="604F41A7" w14:textId="3F76CC7B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5B969542" w14:textId="5B49F632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0E746EB8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CCFF119" w14:textId="5095AF36" w:rsidR="00926CB4" w:rsidRPr="002446ED" w:rsidRDefault="00926CB4" w:rsidP="00C71E94"/>
        </w:tc>
        <w:tc>
          <w:tcPr>
            <w:tcW w:w="1984" w:type="dxa"/>
          </w:tcPr>
          <w:p w14:paraId="2060FFDC" w14:textId="3DF08E73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4444621B" w14:textId="58AB47DB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38D1A489" w14:textId="77777777" w:rsidTr="00C71E9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220C3767" w14:textId="50B60F6B" w:rsidR="00926CB4" w:rsidRPr="002446ED" w:rsidRDefault="00926CB4" w:rsidP="00C71E94"/>
        </w:tc>
        <w:tc>
          <w:tcPr>
            <w:tcW w:w="1984" w:type="dxa"/>
          </w:tcPr>
          <w:p w14:paraId="49B63D83" w14:textId="6921CCAE" w:rsidR="00926CB4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  <w:tc>
          <w:tcPr>
            <w:tcW w:w="2029" w:type="dxa"/>
          </w:tcPr>
          <w:p w14:paraId="6F62B549" w14:textId="196F97DE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  <w:tr w:rsidR="00926CB4" w:rsidRPr="00C71E94" w14:paraId="614ECB73" w14:textId="77777777" w:rsidTr="00C7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02C3E37E" w14:textId="388469CA" w:rsidR="00926CB4" w:rsidRPr="002446ED" w:rsidRDefault="00926CB4" w:rsidP="00C71E94"/>
        </w:tc>
        <w:tc>
          <w:tcPr>
            <w:tcW w:w="4013" w:type="dxa"/>
            <w:gridSpan w:val="2"/>
          </w:tcPr>
          <w:p w14:paraId="4C512D97" w14:textId="737A5E66" w:rsidR="00926CB4" w:rsidRPr="002446ED" w:rsidRDefault="00926CB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</w:p>
        </w:tc>
      </w:tr>
    </w:tbl>
    <w:p w14:paraId="1678855A" w14:textId="656461EF" w:rsidR="00A4382D" w:rsidRPr="00B708F1" w:rsidRDefault="00A4382D" w:rsidP="00A4382D">
      <w:pPr>
        <w:rPr>
          <w:sz w:val="2"/>
          <w:szCs w:val="2"/>
        </w:rPr>
      </w:pPr>
    </w:p>
    <w:tbl>
      <w:tblPr>
        <w:tblStyle w:val="Estilo1"/>
        <w:tblW w:w="0" w:type="auto"/>
        <w:shd w:val="clear" w:color="auto" w:fill="7B7B7B" w:themeFill="accent3" w:themeFillShade="BF"/>
        <w:tblLook w:val="04A0" w:firstRow="1" w:lastRow="0" w:firstColumn="1" w:lastColumn="0" w:noHBand="0" w:noVBand="1"/>
      </w:tblPr>
      <w:tblGrid>
        <w:gridCol w:w="8828"/>
      </w:tblGrid>
      <w:tr w:rsidR="00B708F1" w:rsidRPr="00B708F1" w14:paraId="36C2388E" w14:textId="77777777" w:rsidTr="00B70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7B7B7B" w:themeFill="accent3" w:themeFillShade="BF"/>
          </w:tcPr>
          <w:p w14:paraId="4CB7804F" w14:textId="70F19AED" w:rsidR="00B708F1" w:rsidRPr="00B708F1" w:rsidRDefault="00B708F1" w:rsidP="00B708F1">
            <w:pPr>
              <w:pStyle w:val="Prrafodelista"/>
              <w:numPr>
                <w:ilvl w:val="0"/>
                <w:numId w:val="7"/>
              </w:numPr>
              <w:jc w:val="left"/>
              <w:rPr>
                <w:color w:val="FFFFFF" w:themeColor="background1"/>
                <w:szCs w:val="20"/>
              </w:rPr>
            </w:pPr>
            <w:r w:rsidRPr="00B708F1">
              <w:rPr>
                <w:color w:val="FFFFFF" w:themeColor="background1"/>
                <w:szCs w:val="20"/>
              </w:rPr>
              <w:lastRenderedPageBreak/>
              <w:t>Resultados específicos por técnica</w:t>
            </w:r>
          </w:p>
        </w:tc>
      </w:tr>
    </w:tbl>
    <w:p w14:paraId="75063F0E" w14:textId="77777777" w:rsidR="00B708F1" w:rsidRPr="00B708F1" w:rsidRDefault="00B708F1" w:rsidP="00B708F1">
      <w:pPr>
        <w:rPr>
          <w:sz w:val="2"/>
          <w:szCs w:val="2"/>
        </w:rPr>
      </w:pPr>
    </w:p>
    <w:p w14:paraId="4C6769A9" w14:textId="575EA351" w:rsidR="00A4382D" w:rsidRDefault="00A4382D" w:rsidP="00BB0990">
      <w:pPr>
        <w:ind w:firstLine="708"/>
        <w:rPr>
          <w:b/>
          <w:bCs/>
          <w:color w:val="808080" w:themeColor="background1" w:themeShade="80"/>
        </w:rPr>
      </w:pPr>
      <w:r w:rsidRPr="004E79FF">
        <w:rPr>
          <w:b/>
          <w:bCs/>
          <w:color w:val="808080" w:themeColor="background1" w:themeShade="80"/>
        </w:rPr>
        <w:t>3.1 Determinación de adhesión a tintas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559"/>
        <w:gridCol w:w="709"/>
        <w:gridCol w:w="1984"/>
        <w:gridCol w:w="2268"/>
      </w:tblGrid>
      <w:tr w:rsidR="00D47067" w:rsidRPr="00863BD5" w14:paraId="23FC7C59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5"/>
            <w:shd w:val="clear" w:color="auto" w:fill="D0CECE" w:themeFill="background2" w:themeFillShade="E6"/>
          </w:tcPr>
          <w:p w14:paraId="5373FEA2" w14:textId="77777777" w:rsidR="00D47067" w:rsidRPr="00863BD5" w:rsidRDefault="00D47067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D47067" w:rsidRPr="00863BD5" w14:paraId="02336AB4" w14:textId="77777777" w:rsidTr="00D4706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E7E6E6" w:themeFill="background2"/>
          </w:tcPr>
          <w:p w14:paraId="283B2099" w14:textId="5C0D7240" w:rsidR="00D47067" w:rsidRPr="00863BD5" w:rsidRDefault="00D47067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4961" w:type="dxa"/>
            <w:gridSpan w:val="3"/>
          </w:tcPr>
          <w:p w14:paraId="50E87DEA" w14:textId="245B425B" w:rsidR="00D47067" w:rsidRPr="00153052" w:rsidRDefault="00D47067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</w:tr>
      <w:tr w:rsidR="00D47067" w:rsidRPr="00863BD5" w14:paraId="22D3BFE9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5"/>
            <w:shd w:val="clear" w:color="auto" w:fill="D0CECE" w:themeFill="background2" w:themeFillShade="E6"/>
          </w:tcPr>
          <w:p w14:paraId="09913610" w14:textId="77777777" w:rsidR="00D47067" w:rsidRPr="00472B85" w:rsidRDefault="00D47067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D47067" w:rsidRPr="00863BD5" w14:paraId="5CAC3013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30760BAD" w14:textId="77777777" w:rsidR="00D47067" w:rsidRPr="00472B85" w:rsidRDefault="00D47067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  <w:gridSpan w:val="2"/>
          </w:tcPr>
          <w:p w14:paraId="3BAAC5BA" w14:textId="77777777" w:rsidR="00D47067" w:rsidRPr="00153052" w:rsidRDefault="00D47067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14:paraId="2170328C" w14:textId="77777777" w:rsidR="00D47067" w:rsidRPr="00472B85" w:rsidRDefault="00D47067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268" w:type="dxa"/>
          </w:tcPr>
          <w:p w14:paraId="684FE90B" w14:textId="77777777" w:rsidR="00D47067" w:rsidRPr="00153052" w:rsidRDefault="00D47067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7EE65AE3" w14:textId="4B746D74" w:rsidR="00863BD5" w:rsidRDefault="00863BD5" w:rsidP="00863BD5">
      <w:pPr>
        <w:pStyle w:val="Tabla"/>
      </w:pPr>
      <w:r>
        <w:t>Resultados de la determinación de adhesión a tintas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409"/>
      </w:tblGrid>
      <w:tr w:rsidR="00324E84" w14:paraId="0D698F0C" w14:textId="77777777" w:rsidTr="00E37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4511E36B" w14:textId="77777777" w:rsidR="00324E84" w:rsidRDefault="00324E84" w:rsidP="00E37126">
            <w:r w:rsidRPr="00E37126">
              <w:t>ID interno de la muestra</w:t>
            </w:r>
          </w:p>
        </w:tc>
        <w:tc>
          <w:tcPr>
            <w:tcW w:w="2409" w:type="dxa"/>
            <w:shd w:val="clear" w:color="auto" w:fill="FFFFFF" w:themeFill="background1"/>
          </w:tcPr>
          <w:p w14:paraId="5A4E6AF1" w14:textId="77777777" w:rsidR="00324E84" w:rsidRDefault="00324E84" w:rsidP="00E37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55FE7F" w14:textId="77777777" w:rsidR="00505F97" w:rsidRPr="00505F97" w:rsidRDefault="00505F97" w:rsidP="00E37126">
      <w:pPr>
        <w:rPr>
          <w:sz w:val="2"/>
          <w:szCs w:val="4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3655"/>
        <w:gridCol w:w="876"/>
      </w:tblGrid>
      <w:tr w:rsidR="00E37126" w:rsidRPr="00E37126" w14:paraId="64162C78" w14:textId="77777777" w:rsidTr="00E37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5" w:type="dxa"/>
          </w:tcPr>
          <w:p w14:paraId="605A45EA" w14:textId="3EF364E2" w:rsidR="00E37126" w:rsidRPr="00E37126" w:rsidRDefault="00E37126" w:rsidP="00E37126">
            <w:pPr>
              <w:jc w:val="left"/>
            </w:pPr>
            <w:r w:rsidRPr="00E37126">
              <w:t>Porcentaje de desprendimiento de tinta (%)</w:t>
            </w:r>
          </w:p>
        </w:tc>
        <w:tc>
          <w:tcPr>
            <w:tcW w:w="876" w:type="dxa"/>
            <w:shd w:val="clear" w:color="auto" w:fill="FFFFFF" w:themeFill="background1"/>
          </w:tcPr>
          <w:p w14:paraId="02391CE5" w14:textId="77777777" w:rsidR="00E37126" w:rsidRPr="00E37126" w:rsidRDefault="00E37126" w:rsidP="00E3712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979451" w14:textId="66219B80" w:rsidR="00E37126" w:rsidRPr="00E37126" w:rsidRDefault="00E37126" w:rsidP="00E37126"/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689"/>
        <w:gridCol w:w="4497"/>
      </w:tblGrid>
      <w:tr w:rsidR="00E37126" w:rsidRPr="00505F97" w14:paraId="6925323E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11463F07" w14:textId="77777777" w:rsidR="00E37126" w:rsidRPr="00505F97" w:rsidRDefault="00E37126" w:rsidP="00357135">
            <w:pPr>
              <w:jc w:val="left"/>
            </w:pPr>
            <w:r w:rsidRPr="00505F97">
              <w:t>Especificaciones del cliente</w:t>
            </w:r>
          </w:p>
        </w:tc>
        <w:tc>
          <w:tcPr>
            <w:tcW w:w="3129" w:type="pct"/>
          </w:tcPr>
          <w:p w14:paraId="4EECAFE8" w14:textId="77777777" w:rsidR="00E37126" w:rsidRPr="00505F97" w:rsidRDefault="00E37126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7126" w:rsidRPr="00505F97" w14:paraId="144D1C40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530561FE" w14:textId="77777777" w:rsidR="00E37126" w:rsidRPr="00505F97" w:rsidRDefault="00E37126" w:rsidP="00357135">
            <w:r w:rsidRPr="00505F97">
              <w:t>Declaración de conformidad</w:t>
            </w:r>
          </w:p>
        </w:tc>
        <w:tc>
          <w:tcPr>
            <w:tcW w:w="3129" w:type="pct"/>
          </w:tcPr>
          <w:p w14:paraId="108D3594" w14:textId="77777777" w:rsidR="00E37126" w:rsidRPr="00505F97" w:rsidRDefault="00E3712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7126" w:rsidRPr="00505F97" w14:paraId="17B046AB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6D41808A" w14:textId="77777777" w:rsidR="00E37126" w:rsidRPr="00505F97" w:rsidRDefault="00E37126" w:rsidP="00357135">
            <w:r w:rsidRPr="00505F97">
              <w:t>Observaciones</w:t>
            </w:r>
          </w:p>
        </w:tc>
        <w:tc>
          <w:tcPr>
            <w:tcW w:w="3129" w:type="pct"/>
          </w:tcPr>
          <w:p w14:paraId="04ED1E4E" w14:textId="77777777" w:rsidR="00E37126" w:rsidRPr="00505F97" w:rsidRDefault="00E3712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9FDF4B" w14:textId="77777777" w:rsidR="00E37126" w:rsidRPr="004E6430" w:rsidRDefault="00E37126" w:rsidP="004E6430"/>
    <w:p w14:paraId="058BA9ED" w14:textId="1ABF116B" w:rsidR="00863BD5" w:rsidRDefault="00863BD5" w:rsidP="00B708F1">
      <w:pPr>
        <w:ind w:firstLine="708"/>
        <w:rPr>
          <w:b/>
          <w:bCs/>
          <w:color w:val="808080" w:themeColor="background1" w:themeShade="80"/>
        </w:rPr>
      </w:pPr>
      <w:r w:rsidRPr="004E79FF">
        <w:rPr>
          <w:b/>
          <w:bCs/>
          <w:color w:val="808080" w:themeColor="background1" w:themeShade="80"/>
        </w:rPr>
        <w:t>3.2 Determinación de dimensiones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693"/>
        <w:gridCol w:w="2410"/>
        <w:gridCol w:w="1417"/>
      </w:tblGrid>
      <w:tr w:rsidR="0033736C" w:rsidRPr="00863BD5" w14:paraId="4E07F299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4EDEA25F" w14:textId="77777777" w:rsidR="0033736C" w:rsidRPr="00863BD5" w:rsidRDefault="0033736C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33736C" w:rsidRPr="00863BD5" w14:paraId="22652743" w14:textId="77777777" w:rsidTr="00C71E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21F2BA7D" w14:textId="77777777" w:rsidR="0033736C" w:rsidRPr="00863BD5" w:rsidRDefault="0033736C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693" w:type="dxa"/>
          </w:tcPr>
          <w:p w14:paraId="77E91E41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2410" w:type="dxa"/>
            <w:shd w:val="clear" w:color="auto" w:fill="E7E6E6" w:themeFill="background2"/>
          </w:tcPr>
          <w:p w14:paraId="453AA371" w14:textId="5662A66D" w:rsidR="0033736C" w:rsidRPr="00863BD5" w:rsidRDefault="0033736C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3736C">
              <w:rPr>
                <w:b/>
                <w:bCs/>
                <w:szCs w:val="18"/>
              </w:rPr>
              <w:t>Número de muestras por ensayo</w:t>
            </w:r>
          </w:p>
        </w:tc>
        <w:tc>
          <w:tcPr>
            <w:tcW w:w="1417" w:type="dxa"/>
          </w:tcPr>
          <w:p w14:paraId="759CFB64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33736C" w:rsidRPr="00863BD5" w14:paraId="1D374EA2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1D9FF99A" w14:textId="77777777" w:rsidR="0033736C" w:rsidRPr="00472B85" w:rsidRDefault="0033736C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33736C" w:rsidRPr="00863BD5" w14:paraId="305A9720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6DD04D7A" w14:textId="77777777" w:rsidR="0033736C" w:rsidRPr="00472B85" w:rsidRDefault="0033736C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693" w:type="dxa"/>
          </w:tcPr>
          <w:p w14:paraId="6B393D19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410" w:type="dxa"/>
            <w:shd w:val="clear" w:color="auto" w:fill="EDEDED" w:themeFill="accent3" w:themeFillTint="33"/>
          </w:tcPr>
          <w:p w14:paraId="0DE9EAFC" w14:textId="77777777" w:rsidR="0033736C" w:rsidRPr="00472B85" w:rsidRDefault="0033736C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417" w:type="dxa"/>
          </w:tcPr>
          <w:p w14:paraId="61E8859C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556626A5" w14:textId="028DBB67" w:rsidR="00863BD5" w:rsidRDefault="00863BD5" w:rsidP="00863BD5">
      <w:pPr>
        <w:pStyle w:val="Tabla"/>
      </w:pPr>
      <w:r>
        <w:t>Resultados de la determinación de dimensiones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C736BA" w:rsidRPr="00E37126" w14:paraId="603A164F" w14:textId="77777777" w:rsidTr="00E37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4CD86C3C" w14:textId="77777777" w:rsidR="00C736BA" w:rsidRPr="00E37126" w:rsidRDefault="00C736BA" w:rsidP="00E37126">
            <w:bookmarkStart w:id="0" w:name="_Hlk38535933"/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25BD0A1F" w14:textId="77777777" w:rsidR="00C736BA" w:rsidRPr="00E37126" w:rsidRDefault="00C736BA" w:rsidP="00E37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</w:tbl>
    <w:p w14:paraId="3B947E9B" w14:textId="64C41E55" w:rsidR="004E6430" w:rsidRPr="004E6430" w:rsidRDefault="004E6430" w:rsidP="004E6430">
      <w:pPr>
        <w:rPr>
          <w:sz w:val="2"/>
          <w:szCs w:val="2"/>
        </w:rPr>
      </w:pPr>
    </w:p>
    <w:tbl>
      <w:tblPr>
        <w:tblStyle w:val="Estilo1"/>
        <w:tblW w:w="4009" w:type="pct"/>
        <w:jc w:val="center"/>
        <w:tblLook w:val="04A0" w:firstRow="1" w:lastRow="0" w:firstColumn="1" w:lastColumn="0" w:noHBand="0" w:noVBand="1"/>
      </w:tblPr>
      <w:tblGrid>
        <w:gridCol w:w="2602"/>
        <w:gridCol w:w="2248"/>
        <w:gridCol w:w="2228"/>
      </w:tblGrid>
      <w:tr w:rsidR="004E6430" w:rsidRPr="00863BD5" w14:paraId="0148BB63" w14:textId="77777777" w:rsidTr="00E44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14:paraId="582AE965" w14:textId="0EBDB5A2" w:rsidR="004E6430" w:rsidRPr="00472B85" w:rsidRDefault="00E37126" w:rsidP="00472B85">
            <w:pPr>
              <w:rPr>
                <w:b w:val="0"/>
                <w:bCs/>
                <w:szCs w:val="18"/>
              </w:rPr>
            </w:pPr>
            <w:r>
              <w:rPr>
                <w:bCs/>
                <w:szCs w:val="18"/>
              </w:rPr>
              <w:t>Determinación de las d</w:t>
            </w:r>
            <w:r w:rsidR="004E6430" w:rsidRPr="00472B85">
              <w:rPr>
                <w:bCs/>
                <w:szCs w:val="18"/>
              </w:rPr>
              <w:t>imensiones</w:t>
            </w:r>
          </w:p>
        </w:tc>
      </w:tr>
      <w:tr w:rsidR="004E6430" w:rsidRPr="00863BD5" w14:paraId="4342D371" w14:textId="77777777" w:rsidTr="00E448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pct"/>
            <w:shd w:val="clear" w:color="auto" w:fill="F2F2F2" w:themeFill="background1" w:themeFillShade="F2"/>
          </w:tcPr>
          <w:p w14:paraId="08AAE5BE" w14:textId="1878F216" w:rsidR="004E6430" w:rsidRPr="00E44894" w:rsidRDefault="004E6430" w:rsidP="00472B85">
            <w:pPr>
              <w:jc w:val="center"/>
              <w:rPr>
                <w:szCs w:val="18"/>
              </w:rPr>
            </w:pPr>
            <w:r w:rsidRPr="00E44894">
              <w:rPr>
                <w:szCs w:val="18"/>
              </w:rPr>
              <w:t>Largo</w:t>
            </w:r>
          </w:p>
        </w:tc>
        <w:tc>
          <w:tcPr>
            <w:tcW w:w="1588" w:type="pct"/>
            <w:shd w:val="clear" w:color="auto" w:fill="F2F2F2" w:themeFill="background1" w:themeFillShade="F2"/>
          </w:tcPr>
          <w:p w14:paraId="1F3C64FF" w14:textId="72EBF2C2" w:rsidR="004E6430" w:rsidRPr="00CC131D" w:rsidRDefault="004E6430" w:rsidP="00472B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C131D">
              <w:rPr>
                <w:b/>
                <w:bCs/>
                <w:szCs w:val="18"/>
              </w:rPr>
              <w:t>Ancho</w:t>
            </w:r>
          </w:p>
        </w:tc>
        <w:tc>
          <w:tcPr>
            <w:tcW w:w="1574" w:type="pct"/>
            <w:shd w:val="clear" w:color="auto" w:fill="F2F2F2" w:themeFill="background1" w:themeFillShade="F2"/>
          </w:tcPr>
          <w:p w14:paraId="6AFB3C3D" w14:textId="60CCE23A" w:rsidR="004E6430" w:rsidRPr="00CC131D" w:rsidRDefault="004E6430" w:rsidP="00472B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C131D">
              <w:rPr>
                <w:b/>
                <w:bCs/>
                <w:szCs w:val="18"/>
              </w:rPr>
              <w:t>Fuelle</w:t>
            </w:r>
          </w:p>
        </w:tc>
      </w:tr>
      <w:tr w:rsidR="004E6430" w:rsidRPr="00863BD5" w14:paraId="7473CE1A" w14:textId="77777777" w:rsidTr="00E448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pct"/>
            <w:shd w:val="clear" w:color="auto" w:fill="FBFBFB"/>
          </w:tcPr>
          <w:p w14:paraId="3EBED315" w14:textId="77777777" w:rsidR="004E6430" w:rsidRPr="00863BD5" w:rsidRDefault="004E6430" w:rsidP="00472B85">
            <w:pPr>
              <w:jc w:val="center"/>
              <w:rPr>
                <w:szCs w:val="18"/>
              </w:rPr>
            </w:pPr>
          </w:p>
        </w:tc>
        <w:tc>
          <w:tcPr>
            <w:tcW w:w="1588" w:type="pct"/>
          </w:tcPr>
          <w:p w14:paraId="39B4B215" w14:textId="77777777" w:rsidR="004E6430" w:rsidRPr="00863BD5" w:rsidRDefault="004E6430" w:rsidP="00472B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1574" w:type="pct"/>
          </w:tcPr>
          <w:p w14:paraId="61AE3D55" w14:textId="3A3C84C9" w:rsidR="004E6430" w:rsidRPr="00863BD5" w:rsidRDefault="004E6430" w:rsidP="00472B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</w:tbl>
    <w:p w14:paraId="60E27E69" w14:textId="306D7503" w:rsidR="00E37126" w:rsidRPr="00E44894" w:rsidRDefault="00E37126" w:rsidP="00E37126">
      <w:pPr>
        <w:rPr>
          <w:sz w:val="2"/>
          <w:szCs w:val="2"/>
        </w:rPr>
      </w:pPr>
    </w:p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689"/>
        <w:gridCol w:w="4497"/>
      </w:tblGrid>
      <w:tr w:rsidR="00E37126" w:rsidRPr="00505F97" w14:paraId="2674C49B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04606606" w14:textId="77777777" w:rsidR="00E37126" w:rsidRPr="00505F97" w:rsidRDefault="00E37126" w:rsidP="00357135">
            <w:pPr>
              <w:jc w:val="left"/>
            </w:pPr>
            <w:bookmarkStart w:id="1" w:name="_Hlk38535938"/>
            <w:r w:rsidRPr="00505F97">
              <w:t>Especificaciones del cliente</w:t>
            </w:r>
          </w:p>
        </w:tc>
        <w:tc>
          <w:tcPr>
            <w:tcW w:w="3129" w:type="pct"/>
          </w:tcPr>
          <w:p w14:paraId="01369813" w14:textId="77777777" w:rsidR="00E37126" w:rsidRPr="00505F97" w:rsidRDefault="00E37126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7126" w:rsidRPr="00505F97" w14:paraId="43720637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68A72E85" w14:textId="77777777" w:rsidR="00E37126" w:rsidRPr="00505F97" w:rsidRDefault="00E37126" w:rsidP="00357135">
            <w:r w:rsidRPr="00505F97">
              <w:t>Declaración de conformidad</w:t>
            </w:r>
          </w:p>
        </w:tc>
        <w:tc>
          <w:tcPr>
            <w:tcW w:w="3129" w:type="pct"/>
          </w:tcPr>
          <w:p w14:paraId="70B0A334" w14:textId="77777777" w:rsidR="00E37126" w:rsidRPr="00505F97" w:rsidRDefault="00E3712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7126" w:rsidRPr="00505F97" w14:paraId="24C41501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08653D6E" w14:textId="77777777" w:rsidR="00E37126" w:rsidRPr="00505F97" w:rsidRDefault="00E37126" w:rsidP="00357135">
            <w:r w:rsidRPr="00505F97">
              <w:t>Observaciones</w:t>
            </w:r>
          </w:p>
        </w:tc>
        <w:tc>
          <w:tcPr>
            <w:tcW w:w="3129" w:type="pct"/>
          </w:tcPr>
          <w:p w14:paraId="2EF26972" w14:textId="77777777" w:rsidR="00E37126" w:rsidRPr="00505F97" w:rsidRDefault="00E3712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14:paraId="722EB19A" w14:textId="77777777" w:rsidR="00E37126" w:rsidRPr="00E37126" w:rsidRDefault="00E37126" w:rsidP="00E37126"/>
    <w:sdt>
      <w:sdtPr>
        <w:alias w:val="Inserte Gráfica"/>
        <w:id w:val="1233743133"/>
        <w:showingPlcHdr/>
        <w:picture/>
      </w:sdtPr>
      <w:sdtEndPr/>
      <w:sdtContent>
        <w:p w14:paraId="65B7250C" w14:textId="31D559CB" w:rsidR="00CC131D" w:rsidRDefault="00D43155" w:rsidP="00DB1FCF">
          <w:pPr>
            <w:pStyle w:val="Tabla"/>
            <w:numPr>
              <w:ilvl w:val="0"/>
              <w:numId w:val="0"/>
            </w:numPr>
            <w:ind w:left="720" w:hanging="360"/>
          </w:pPr>
          <w:r>
            <w:rPr>
              <w:noProof/>
            </w:rPr>
            <w:drawing>
              <wp:inline distT="0" distB="0" distL="0" distR="0" wp14:anchorId="2A09F6BE" wp14:editId="14E5AF00">
                <wp:extent cx="4939862" cy="2375758"/>
                <wp:effectExtent l="0" t="0" r="0" b="5715"/>
                <wp:docPr id="1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82168" cy="24922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3EF87C4" w14:textId="4EFB3174" w:rsidR="00D43155" w:rsidRDefault="00D43155" w:rsidP="00D43155">
      <w:pPr>
        <w:rPr>
          <w:rFonts w:cs="Arial"/>
          <w:sz w:val="14"/>
          <w:szCs w:val="14"/>
        </w:rPr>
      </w:pPr>
      <w:r w:rsidRPr="00D82908">
        <w:rPr>
          <w:sz w:val="14"/>
          <w:szCs w:val="14"/>
        </w:rPr>
        <w:t xml:space="preserve">LIE </w:t>
      </w:r>
      <w:r w:rsidRPr="00D82908">
        <w:rPr>
          <w:sz w:val="14"/>
          <w:szCs w:val="14"/>
          <w:vertAlign w:val="superscript"/>
        </w:rPr>
        <w:t xml:space="preserve">2 </w:t>
      </w:r>
      <w:r w:rsidRPr="00D82908">
        <w:rPr>
          <w:sz w:val="14"/>
          <w:szCs w:val="14"/>
        </w:rPr>
        <w:t>Límite inferior de especificación LSE</w:t>
      </w:r>
      <w:r w:rsidRPr="00D82908">
        <w:rPr>
          <w:sz w:val="14"/>
          <w:szCs w:val="14"/>
          <w:vertAlign w:val="superscript"/>
        </w:rPr>
        <w:t xml:space="preserve">3 </w:t>
      </w:r>
      <w:r w:rsidRPr="00D82908">
        <w:rPr>
          <w:sz w:val="14"/>
          <w:szCs w:val="14"/>
        </w:rPr>
        <w:t>Límite superior de especificación. PA= Promedio ancho, PF= Promedio fuelle, PL= Promedio largo. (</w:t>
      </w:r>
      <w:r w:rsidRPr="00D82908">
        <w:rPr>
          <w:rFonts w:cs="Arial"/>
          <w:b/>
          <w:sz w:val="14"/>
          <w:szCs w:val="14"/>
        </w:rPr>
        <w:t>→</w:t>
      </w:r>
      <w:r w:rsidRPr="00D82908">
        <w:rPr>
          <w:rFonts w:cs="Arial"/>
          <w:sz w:val="14"/>
          <w:szCs w:val="14"/>
        </w:rPr>
        <w:t>) Indica la dirección de los resultados con respecto a la escala.</w:t>
      </w:r>
    </w:p>
    <w:p w14:paraId="7230C8C8" w14:textId="7087F9E5" w:rsidR="00E034FC" w:rsidRPr="00717351" w:rsidRDefault="00DB1FCF" w:rsidP="00717351">
      <w:pPr>
        <w:pStyle w:val="Tabla"/>
        <w:numPr>
          <w:ilvl w:val="0"/>
          <w:numId w:val="0"/>
        </w:numPr>
        <w:ind w:left="720" w:hanging="360"/>
        <w:rPr>
          <w:b w:val="0"/>
          <w:bCs/>
        </w:rPr>
      </w:pPr>
      <w:r w:rsidRPr="00717351">
        <w:rPr>
          <w:bCs/>
        </w:rPr>
        <w:t>Gráfica</w:t>
      </w:r>
      <w:r w:rsidR="00717351" w:rsidRPr="00717351">
        <w:rPr>
          <w:bCs/>
        </w:rPr>
        <w:t xml:space="preserve"> 1. </w:t>
      </w:r>
      <w:r w:rsidR="00717351" w:rsidRPr="00717351">
        <w:t>D</w:t>
      </w:r>
      <w:r w:rsidR="00E034FC" w:rsidRPr="00717351">
        <w:t>eterminación de dimensiones de las muestras bolsa tipo camiseta amarilla.</w:t>
      </w:r>
    </w:p>
    <w:p w14:paraId="337C5048" w14:textId="13FFC5D5" w:rsidR="00DB1FCF" w:rsidRDefault="00DB1FCF" w:rsidP="00DB1FCF">
      <w:pPr>
        <w:ind w:firstLine="708"/>
        <w:rPr>
          <w:b/>
          <w:bCs/>
        </w:rPr>
      </w:pPr>
      <w:r w:rsidRPr="00A4382D">
        <w:rPr>
          <w:b/>
          <w:bCs/>
        </w:rPr>
        <w:t>3.</w:t>
      </w:r>
      <w:r>
        <w:rPr>
          <w:b/>
          <w:bCs/>
        </w:rPr>
        <w:t>3</w:t>
      </w:r>
      <w:r w:rsidRPr="00A4382D">
        <w:rPr>
          <w:b/>
          <w:bCs/>
        </w:rPr>
        <w:t xml:space="preserve"> </w:t>
      </w:r>
      <w:r>
        <w:rPr>
          <w:b/>
          <w:bCs/>
        </w:rPr>
        <w:t>Determinación del espesor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409"/>
        <w:gridCol w:w="2552"/>
        <w:gridCol w:w="1417"/>
      </w:tblGrid>
      <w:tr w:rsidR="0033736C" w:rsidRPr="00863BD5" w14:paraId="015DC24B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47EA44CA" w14:textId="77777777" w:rsidR="0033736C" w:rsidRPr="00863BD5" w:rsidRDefault="0033736C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33736C" w:rsidRPr="00863BD5" w14:paraId="40219182" w14:textId="77777777" w:rsidTr="00C71E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04F3609C" w14:textId="77777777" w:rsidR="0033736C" w:rsidRPr="00863BD5" w:rsidRDefault="0033736C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409" w:type="dxa"/>
          </w:tcPr>
          <w:p w14:paraId="07CDFE58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2552" w:type="dxa"/>
            <w:shd w:val="clear" w:color="auto" w:fill="E7E6E6" w:themeFill="background2"/>
          </w:tcPr>
          <w:p w14:paraId="04A32164" w14:textId="1B4B53CD" w:rsidR="0033736C" w:rsidRPr="00863BD5" w:rsidRDefault="0033736C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3736C">
              <w:rPr>
                <w:b/>
                <w:bCs/>
                <w:szCs w:val="18"/>
              </w:rPr>
              <w:t>Número de repeticiones por muestra</w:t>
            </w:r>
          </w:p>
        </w:tc>
        <w:tc>
          <w:tcPr>
            <w:tcW w:w="1417" w:type="dxa"/>
          </w:tcPr>
          <w:p w14:paraId="01449C01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33736C" w:rsidRPr="00863BD5" w14:paraId="0FF778D6" w14:textId="77777777" w:rsidTr="00C71E9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50AF807B" w14:textId="163982A8" w:rsidR="0033736C" w:rsidRPr="00472B85" w:rsidRDefault="0033736C" w:rsidP="00357135">
            <w:pPr>
              <w:rPr>
                <w:b/>
                <w:bCs/>
                <w:szCs w:val="18"/>
              </w:rPr>
            </w:pPr>
            <w:r w:rsidRPr="0033736C">
              <w:rPr>
                <w:b/>
                <w:bCs/>
                <w:szCs w:val="18"/>
              </w:rPr>
              <w:t>Cantidad de muestra para el análisis</w:t>
            </w:r>
          </w:p>
        </w:tc>
        <w:tc>
          <w:tcPr>
            <w:tcW w:w="2409" w:type="dxa"/>
          </w:tcPr>
          <w:p w14:paraId="77E0D568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2552" w:type="dxa"/>
            <w:shd w:val="clear" w:color="auto" w:fill="E7E6E6" w:themeFill="background2"/>
          </w:tcPr>
          <w:p w14:paraId="0767F81C" w14:textId="4074DE10" w:rsidR="0033736C" w:rsidRPr="0033736C" w:rsidRDefault="0033736C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3736C">
              <w:rPr>
                <w:b/>
                <w:bCs/>
                <w:szCs w:val="18"/>
              </w:rPr>
              <w:t>Método utilizado</w:t>
            </w:r>
          </w:p>
        </w:tc>
        <w:tc>
          <w:tcPr>
            <w:tcW w:w="1417" w:type="dxa"/>
          </w:tcPr>
          <w:p w14:paraId="3AA6116E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33736C" w:rsidRPr="00863BD5" w14:paraId="15B655A4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62D80EA2" w14:textId="77777777" w:rsidR="0033736C" w:rsidRPr="00472B85" w:rsidRDefault="0033736C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33736C" w:rsidRPr="00863BD5" w14:paraId="317E833B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DEDED" w:themeFill="accent3" w:themeFillTint="33"/>
          </w:tcPr>
          <w:p w14:paraId="0F002090" w14:textId="77777777" w:rsidR="0033736C" w:rsidRPr="00472B85" w:rsidRDefault="0033736C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409" w:type="dxa"/>
          </w:tcPr>
          <w:p w14:paraId="12EDFFB2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552" w:type="dxa"/>
            <w:shd w:val="clear" w:color="auto" w:fill="EDEDED" w:themeFill="accent3" w:themeFillTint="33"/>
          </w:tcPr>
          <w:p w14:paraId="4F76F8CD" w14:textId="77777777" w:rsidR="0033736C" w:rsidRPr="00472B85" w:rsidRDefault="0033736C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417" w:type="dxa"/>
          </w:tcPr>
          <w:p w14:paraId="22339F99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23CBC2BF" w14:textId="6E54F1FF" w:rsidR="00717351" w:rsidRDefault="00717351" w:rsidP="00717351">
      <w:pPr>
        <w:pStyle w:val="Tabla"/>
      </w:pPr>
      <w:r w:rsidRPr="00717351">
        <w:t>Resultados de la determinación de espesor.</w:t>
      </w:r>
    </w:p>
    <w:p w14:paraId="4BD4BD78" w14:textId="3B758BEC" w:rsidR="0033736C" w:rsidRDefault="0033736C" w:rsidP="0033736C">
      <w:pPr>
        <w:pStyle w:val="Tabla"/>
        <w:numPr>
          <w:ilvl w:val="0"/>
          <w:numId w:val="0"/>
        </w:numPr>
        <w:ind w:left="714" w:hanging="357"/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33736C" w:rsidRPr="00E37126" w14:paraId="1F48ACE4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07969EBE" w14:textId="77777777" w:rsidR="0033736C" w:rsidRPr="00E37126" w:rsidRDefault="0033736C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385490ED" w14:textId="77777777" w:rsidR="0033736C" w:rsidRPr="00E37126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3298C2" w14:textId="0D1B08F8" w:rsidR="00717351" w:rsidRPr="0033736C" w:rsidRDefault="00717351" w:rsidP="0033736C"/>
    <w:tbl>
      <w:tblPr>
        <w:tblStyle w:val="Estilo2"/>
        <w:tblW w:w="4665" w:type="pct"/>
        <w:jc w:val="center"/>
        <w:tblLook w:val="04A0" w:firstRow="1" w:lastRow="0" w:firstColumn="1" w:lastColumn="0" w:noHBand="0" w:noVBand="1"/>
      </w:tblPr>
      <w:tblGrid>
        <w:gridCol w:w="652"/>
        <w:gridCol w:w="1190"/>
        <w:gridCol w:w="1190"/>
        <w:gridCol w:w="1190"/>
        <w:gridCol w:w="1190"/>
        <w:gridCol w:w="1190"/>
        <w:gridCol w:w="1635"/>
      </w:tblGrid>
      <w:tr w:rsidR="0033736C" w:rsidRPr="00717351" w14:paraId="698AF943" w14:textId="77777777" w:rsidTr="00E44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  <w:vMerge w:val="restart"/>
          </w:tcPr>
          <w:p w14:paraId="62599F32" w14:textId="6B7F012C" w:rsidR="0033736C" w:rsidRPr="00717351" w:rsidRDefault="0033736C" w:rsidP="00717351">
            <w:pPr>
              <w:rPr>
                <w:b w:val="0"/>
                <w:bCs/>
                <w:szCs w:val="20"/>
              </w:rPr>
            </w:pPr>
            <w:r>
              <w:rPr>
                <w:bCs/>
                <w:szCs w:val="20"/>
              </w:rPr>
              <w:t>Largo</w:t>
            </w:r>
          </w:p>
        </w:tc>
        <w:tc>
          <w:tcPr>
            <w:tcW w:w="727" w:type="pct"/>
            <w:shd w:val="clear" w:color="auto" w:fill="E7E6E6" w:themeFill="background2"/>
          </w:tcPr>
          <w:p w14:paraId="233D312F" w14:textId="77777777" w:rsidR="0033736C" w:rsidRPr="00717351" w:rsidRDefault="0033736C" w:rsidP="00717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20"/>
              </w:rPr>
            </w:pPr>
            <w:r w:rsidRPr="00717351">
              <w:rPr>
                <w:bCs/>
                <w:szCs w:val="20"/>
              </w:rPr>
              <w:t>Calibre</w:t>
            </w:r>
          </w:p>
        </w:tc>
        <w:tc>
          <w:tcPr>
            <w:tcW w:w="727" w:type="pct"/>
            <w:shd w:val="clear" w:color="auto" w:fill="E7E6E6" w:themeFill="background2"/>
          </w:tcPr>
          <w:p w14:paraId="7D94A0C0" w14:textId="7072DD17" w:rsidR="0033736C" w:rsidRPr="00717351" w:rsidRDefault="0033736C" w:rsidP="00717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20"/>
              </w:rPr>
            </w:pPr>
            <w:r w:rsidRPr="00717351">
              <w:rPr>
                <w:bCs/>
                <w:szCs w:val="20"/>
              </w:rPr>
              <w:t>Espesor (µm)</w:t>
            </w:r>
          </w:p>
        </w:tc>
        <w:tc>
          <w:tcPr>
            <w:tcW w:w="727" w:type="pct"/>
            <w:shd w:val="clear" w:color="auto" w:fill="E7E6E6" w:themeFill="background2"/>
          </w:tcPr>
          <w:p w14:paraId="49E7ED4C" w14:textId="77777777" w:rsidR="0033736C" w:rsidRPr="00717351" w:rsidRDefault="0033736C" w:rsidP="00717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20"/>
              </w:rPr>
            </w:pPr>
            <w:r w:rsidRPr="00717351">
              <w:rPr>
                <w:bCs/>
                <w:szCs w:val="20"/>
              </w:rPr>
              <w:t>*Media</w:t>
            </w:r>
          </w:p>
        </w:tc>
        <w:tc>
          <w:tcPr>
            <w:tcW w:w="727" w:type="pct"/>
            <w:shd w:val="clear" w:color="auto" w:fill="E7E6E6" w:themeFill="background2"/>
          </w:tcPr>
          <w:p w14:paraId="618746B6" w14:textId="0898CC32" w:rsidR="0033736C" w:rsidRPr="00717351" w:rsidRDefault="0033736C" w:rsidP="00717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20"/>
              </w:rPr>
            </w:pPr>
            <w:r w:rsidRPr="00717351">
              <w:rPr>
                <w:bCs/>
                <w:szCs w:val="20"/>
              </w:rPr>
              <w:t>*Valor min</w:t>
            </w:r>
            <w:r w:rsidRPr="00A13FD0">
              <w:rPr>
                <w:rFonts w:cs="Arial"/>
                <w:szCs w:val="18"/>
                <w:vertAlign w:val="superscript"/>
              </w:rPr>
              <w:t>1</w:t>
            </w:r>
          </w:p>
        </w:tc>
        <w:tc>
          <w:tcPr>
            <w:tcW w:w="727" w:type="pct"/>
            <w:shd w:val="clear" w:color="auto" w:fill="E7E6E6" w:themeFill="background2"/>
          </w:tcPr>
          <w:p w14:paraId="1DB0A69C" w14:textId="2589B0C8" w:rsidR="0033736C" w:rsidRPr="00717351" w:rsidRDefault="0033736C" w:rsidP="00717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20"/>
              </w:rPr>
            </w:pPr>
            <w:r w:rsidRPr="00717351">
              <w:rPr>
                <w:bCs/>
                <w:szCs w:val="20"/>
              </w:rPr>
              <w:t>*Valor max</w:t>
            </w:r>
            <w:r w:rsidRPr="00A13FD0">
              <w:rPr>
                <w:rFonts w:cs="Arial"/>
                <w:szCs w:val="18"/>
                <w:vertAlign w:val="superscript"/>
              </w:rPr>
              <w:t>2</w:t>
            </w:r>
          </w:p>
        </w:tc>
        <w:tc>
          <w:tcPr>
            <w:tcW w:w="999" w:type="pct"/>
            <w:shd w:val="clear" w:color="auto" w:fill="E7E6E6" w:themeFill="background2"/>
          </w:tcPr>
          <w:p w14:paraId="1CF47721" w14:textId="77777777" w:rsidR="0033736C" w:rsidRPr="00717351" w:rsidRDefault="0033736C" w:rsidP="007173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Cs w:val="20"/>
              </w:rPr>
            </w:pPr>
            <w:r w:rsidRPr="00717351">
              <w:rPr>
                <w:bCs/>
                <w:szCs w:val="20"/>
              </w:rPr>
              <w:t>Desviación estándar (espesor)</w:t>
            </w:r>
          </w:p>
        </w:tc>
      </w:tr>
      <w:tr w:rsidR="0033736C" w:rsidRPr="00717351" w14:paraId="6E427658" w14:textId="77777777" w:rsidTr="00E44894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  <w:vMerge/>
          </w:tcPr>
          <w:p w14:paraId="13897C19" w14:textId="77777777" w:rsidR="0033736C" w:rsidRPr="00717351" w:rsidRDefault="0033736C" w:rsidP="00717351">
            <w:pPr>
              <w:jc w:val="center"/>
            </w:pPr>
          </w:p>
        </w:tc>
        <w:tc>
          <w:tcPr>
            <w:tcW w:w="727" w:type="pct"/>
          </w:tcPr>
          <w:p w14:paraId="1C6A8F1F" w14:textId="77777777" w:rsidR="0033736C" w:rsidRPr="00717351" w:rsidRDefault="0033736C" w:rsidP="0071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7" w:type="pct"/>
          </w:tcPr>
          <w:p w14:paraId="3F01490A" w14:textId="77777777" w:rsidR="0033736C" w:rsidRPr="00717351" w:rsidRDefault="0033736C" w:rsidP="0071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7" w:type="pct"/>
          </w:tcPr>
          <w:p w14:paraId="2F5BE7FD" w14:textId="77777777" w:rsidR="0033736C" w:rsidRPr="00717351" w:rsidRDefault="0033736C" w:rsidP="0071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7" w:type="pct"/>
          </w:tcPr>
          <w:p w14:paraId="73DFA934" w14:textId="77777777" w:rsidR="0033736C" w:rsidRPr="00717351" w:rsidRDefault="0033736C" w:rsidP="0071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7" w:type="pct"/>
          </w:tcPr>
          <w:p w14:paraId="666B16FD" w14:textId="77777777" w:rsidR="0033736C" w:rsidRPr="00717351" w:rsidRDefault="0033736C" w:rsidP="0071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9" w:type="pct"/>
          </w:tcPr>
          <w:p w14:paraId="355DE5B7" w14:textId="77777777" w:rsidR="0033736C" w:rsidRPr="00717351" w:rsidRDefault="0033736C" w:rsidP="007173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33D84D" w14:textId="35D94D2F" w:rsidR="00717351" w:rsidRDefault="00717351" w:rsidP="00717351">
      <w:pPr>
        <w:pStyle w:val="Tabla"/>
        <w:numPr>
          <w:ilvl w:val="0"/>
          <w:numId w:val="0"/>
        </w:numPr>
        <w:ind w:left="720" w:hanging="360"/>
        <w:rPr>
          <w:sz w:val="2"/>
          <w:szCs w:val="4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33736C" w:rsidRPr="00E37126" w14:paraId="047CE01B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0DACAC33" w14:textId="77777777" w:rsidR="0033736C" w:rsidRPr="00E37126" w:rsidRDefault="0033736C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3456E430" w14:textId="77777777" w:rsidR="0033736C" w:rsidRPr="00E37126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82FF2C7" w14:textId="77777777" w:rsidR="0033736C" w:rsidRPr="0033736C" w:rsidRDefault="0033736C" w:rsidP="0033736C"/>
    <w:tbl>
      <w:tblPr>
        <w:tblStyle w:val="Estilo2"/>
        <w:tblW w:w="4705" w:type="pct"/>
        <w:jc w:val="center"/>
        <w:tblLook w:val="04A0" w:firstRow="1" w:lastRow="0" w:firstColumn="1" w:lastColumn="0" w:noHBand="0" w:noVBand="1"/>
      </w:tblPr>
      <w:tblGrid>
        <w:gridCol w:w="732"/>
        <w:gridCol w:w="1187"/>
        <w:gridCol w:w="1187"/>
        <w:gridCol w:w="1188"/>
        <w:gridCol w:w="1188"/>
        <w:gridCol w:w="1188"/>
        <w:gridCol w:w="1637"/>
      </w:tblGrid>
      <w:tr w:rsidR="0033736C" w:rsidRPr="00AE5E29" w14:paraId="2BA20A2C" w14:textId="77777777" w:rsidTr="00E44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pct"/>
            <w:vMerge w:val="restart"/>
          </w:tcPr>
          <w:p w14:paraId="23851971" w14:textId="6A8325E9" w:rsidR="0033736C" w:rsidRPr="0033736C" w:rsidRDefault="0033736C" w:rsidP="00357135">
            <w:pPr>
              <w:rPr>
                <w:rFonts w:cs="Arial"/>
                <w:color w:val="000000"/>
                <w:szCs w:val="18"/>
              </w:rPr>
            </w:pPr>
            <w:r w:rsidRPr="0033736C">
              <w:rPr>
                <w:szCs w:val="18"/>
              </w:rPr>
              <w:t>Ancho</w:t>
            </w:r>
          </w:p>
        </w:tc>
        <w:tc>
          <w:tcPr>
            <w:tcW w:w="720" w:type="pct"/>
            <w:shd w:val="clear" w:color="auto" w:fill="E7E6E6" w:themeFill="background2"/>
          </w:tcPr>
          <w:p w14:paraId="442DBA60" w14:textId="77777777" w:rsidR="0033736C" w:rsidRPr="00A13FD0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18"/>
                <w:lang w:val="es-ES"/>
              </w:rPr>
            </w:pPr>
            <w:r w:rsidRPr="00A13FD0">
              <w:rPr>
                <w:rFonts w:cs="Arial"/>
                <w:szCs w:val="18"/>
                <w:lang w:val="es-ES"/>
              </w:rPr>
              <w:t>Calibre</w:t>
            </w:r>
          </w:p>
        </w:tc>
        <w:tc>
          <w:tcPr>
            <w:tcW w:w="720" w:type="pct"/>
            <w:shd w:val="clear" w:color="auto" w:fill="E7E6E6" w:themeFill="background2"/>
          </w:tcPr>
          <w:p w14:paraId="2953C2CD" w14:textId="77777777" w:rsidR="0033736C" w:rsidRPr="00A13FD0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18"/>
                <w:lang w:val="es-ES"/>
              </w:rPr>
            </w:pPr>
            <w:r w:rsidRPr="00A13FD0">
              <w:rPr>
                <w:rFonts w:cs="Arial"/>
                <w:szCs w:val="18"/>
                <w:lang w:val="es-ES"/>
              </w:rPr>
              <w:t>Espesor (µm)</w:t>
            </w:r>
          </w:p>
        </w:tc>
        <w:tc>
          <w:tcPr>
            <w:tcW w:w="720" w:type="pct"/>
            <w:shd w:val="clear" w:color="auto" w:fill="E7E6E6" w:themeFill="background2"/>
          </w:tcPr>
          <w:p w14:paraId="0D6508B8" w14:textId="77777777" w:rsidR="0033736C" w:rsidRPr="00A13FD0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18"/>
                <w:lang w:val="es-ES"/>
              </w:rPr>
            </w:pPr>
            <w:r w:rsidRPr="00A13FD0">
              <w:rPr>
                <w:rFonts w:cs="Arial"/>
                <w:szCs w:val="18"/>
                <w:lang w:val="es-ES"/>
              </w:rPr>
              <w:t>*Media</w:t>
            </w:r>
          </w:p>
        </w:tc>
        <w:tc>
          <w:tcPr>
            <w:tcW w:w="720" w:type="pct"/>
            <w:shd w:val="clear" w:color="auto" w:fill="E7E6E6" w:themeFill="background2"/>
          </w:tcPr>
          <w:p w14:paraId="780C30F0" w14:textId="77777777" w:rsidR="0033736C" w:rsidRPr="00A13FD0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18"/>
                <w:lang w:val="es-ES"/>
              </w:rPr>
            </w:pPr>
            <w:r w:rsidRPr="00A13FD0">
              <w:rPr>
                <w:rFonts w:cs="Arial"/>
                <w:szCs w:val="18"/>
              </w:rPr>
              <w:t>*Valor min</w:t>
            </w:r>
            <w:r w:rsidRPr="00A13FD0">
              <w:rPr>
                <w:rFonts w:cs="Arial"/>
                <w:szCs w:val="18"/>
                <w:vertAlign w:val="superscript"/>
              </w:rPr>
              <w:t>1</w:t>
            </w:r>
          </w:p>
        </w:tc>
        <w:tc>
          <w:tcPr>
            <w:tcW w:w="720" w:type="pct"/>
            <w:shd w:val="clear" w:color="auto" w:fill="E7E6E6" w:themeFill="background2"/>
          </w:tcPr>
          <w:p w14:paraId="06BE6CF0" w14:textId="77777777" w:rsidR="0033736C" w:rsidRPr="00A13FD0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18"/>
                <w:lang w:val="es-ES"/>
              </w:rPr>
            </w:pPr>
            <w:r w:rsidRPr="00A13FD0">
              <w:rPr>
                <w:rFonts w:cs="Arial"/>
                <w:szCs w:val="18"/>
              </w:rPr>
              <w:t>*Valor max</w:t>
            </w:r>
            <w:r w:rsidRPr="00A13FD0">
              <w:rPr>
                <w:rFonts w:cs="Arial"/>
                <w:szCs w:val="18"/>
                <w:vertAlign w:val="superscript"/>
              </w:rPr>
              <w:t>2</w:t>
            </w:r>
          </w:p>
        </w:tc>
        <w:tc>
          <w:tcPr>
            <w:tcW w:w="990" w:type="pct"/>
            <w:shd w:val="clear" w:color="auto" w:fill="E7E6E6" w:themeFill="background2"/>
          </w:tcPr>
          <w:p w14:paraId="5265EF81" w14:textId="77777777" w:rsidR="0033736C" w:rsidRPr="00A13FD0" w:rsidRDefault="0033736C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18"/>
              </w:rPr>
            </w:pPr>
            <w:r w:rsidRPr="00A13FD0">
              <w:rPr>
                <w:rFonts w:cs="Arial"/>
                <w:szCs w:val="18"/>
              </w:rPr>
              <w:t>Desviación estándar (espesor)</w:t>
            </w:r>
          </w:p>
        </w:tc>
      </w:tr>
      <w:tr w:rsidR="0033736C" w:rsidRPr="00B0604A" w14:paraId="27D56C11" w14:textId="77777777" w:rsidTr="00E44894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pct"/>
            <w:vMerge/>
          </w:tcPr>
          <w:p w14:paraId="026CF974" w14:textId="77777777" w:rsidR="0033736C" w:rsidRPr="003106D9" w:rsidRDefault="0033736C" w:rsidP="00357135">
            <w:pPr>
              <w:jc w:val="center"/>
              <w:rPr>
                <w:rFonts w:cs="Arial"/>
                <w:color w:val="000000"/>
              </w:rPr>
            </w:pPr>
          </w:p>
        </w:tc>
        <w:tc>
          <w:tcPr>
            <w:tcW w:w="720" w:type="pct"/>
          </w:tcPr>
          <w:p w14:paraId="29AA84D9" w14:textId="77777777" w:rsidR="0033736C" w:rsidRPr="00CC317E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  <w:lang w:val="es-ES"/>
              </w:rPr>
            </w:pPr>
          </w:p>
        </w:tc>
        <w:tc>
          <w:tcPr>
            <w:tcW w:w="720" w:type="pct"/>
          </w:tcPr>
          <w:p w14:paraId="0DB74B09" w14:textId="77777777" w:rsidR="0033736C" w:rsidRPr="00CC317E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  <w:lang w:val="es-ES"/>
              </w:rPr>
            </w:pPr>
          </w:p>
        </w:tc>
        <w:tc>
          <w:tcPr>
            <w:tcW w:w="720" w:type="pct"/>
          </w:tcPr>
          <w:p w14:paraId="4BC6465A" w14:textId="77777777" w:rsidR="0033736C" w:rsidRPr="00CC317E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  <w:lang w:val="es-ES"/>
              </w:rPr>
            </w:pPr>
          </w:p>
        </w:tc>
        <w:tc>
          <w:tcPr>
            <w:tcW w:w="720" w:type="pct"/>
          </w:tcPr>
          <w:p w14:paraId="1085B960" w14:textId="77777777" w:rsidR="0033736C" w:rsidRPr="00CC317E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</w:rPr>
            </w:pPr>
          </w:p>
        </w:tc>
        <w:tc>
          <w:tcPr>
            <w:tcW w:w="720" w:type="pct"/>
          </w:tcPr>
          <w:p w14:paraId="752540B5" w14:textId="77777777" w:rsidR="0033736C" w:rsidRPr="00CC317E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  <w:lang w:val="es-ES"/>
              </w:rPr>
            </w:pPr>
          </w:p>
        </w:tc>
        <w:tc>
          <w:tcPr>
            <w:tcW w:w="990" w:type="pct"/>
          </w:tcPr>
          <w:p w14:paraId="31305FBC" w14:textId="77777777" w:rsidR="0033736C" w:rsidRPr="00B0604A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  <w:lang w:val="es-ES"/>
              </w:rPr>
            </w:pPr>
          </w:p>
        </w:tc>
      </w:tr>
    </w:tbl>
    <w:p w14:paraId="25AE9786" w14:textId="004D8323" w:rsidR="00C116B0" w:rsidRPr="00C71E94" w:rsidRDefault="00C116B0" w:rsidP="00C71E94"/>
    <w:p w14:paraId="38AC8B4A" w14:textId="4E686ADA" w:rsidR="00C71E94" w:rsidRPr="00C71E94" w:rsidRDefault="00C71E94" w:rsidP="00C71E94"/>
    <w:p w14:paraId="16D814AD" w14:textId="7A9DDE67" w:rsidR="00C71E94" w:rsidRPr="00C71E94" w:rsidRDefault="00C71E94" w:rsidP="00C71E94"/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1414"/>
        <w:gridCol w:w="1216"/>
        <w:gridCol w:w="1076"/>
        <w:gridCol w:w="5122"/>
      </w:tblGrid>
      <w:tr w:rsidR="00DE1D76" w:rsidRPr="00D32AA8" w14:paraId="5EB68407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gridSpan w:val="2"/>
          </w:tcPr>
          <w:p w14:paraId="4CEFA4AB" w14:textId="1FA9748D" w:rsidR="00DE1D76" w:rsidRPr="00D32AA8" w:rsidRDefault="00D32AA8" w:rsidP="00D32AA8">
            <w:pPr>
              <w:jc w:val="left"/>
              <w:rPr>
                <w:szCs w:val="16"/>
              </w:rPr>
            </w:pPr>
            <w:r w:rsidRPr="00D32AA8">
              <w:rPr>
                <w:szCs w:val="16"/>
              </w:rPr>
              <w:lastRenderedPageBreak/>
              <w:t>Especificaciones del cliente</w:t>
            </w:r>
          </w:p>
        </w:tc>
        <w:tc>
          <w:tcPr>
            <w:tcW w:w="6198" w:type="dxa"/>
            <w:gridSpan w:val="2"/>
          </w:tcPr>
          <w:p w14:paraId="208D1049" w14:textId="77777777" w:rsidR="00DE1D76" w:rsidRPr="00D32AA8" w:rsidRDefault="00DE1D76" w:rsidP="00D32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</w:tr>
      <w:tr w:rsidR="00DE1D76" w:rsidRPr="00D32AA8" w14:paraId="1BAAA105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gridSpan w:val="2"/>
          </w:tcPr>
          <w:p w14:paraId="52E869BD" w14:textId="5045E174" w:rsidR="00DE1D76" w:rsidRPr="00D32AA8" w:rsidRDefault="00D32AA8" w:rsidP="00D32AA8">
            <w:pPr>
              <w:rPr>
                <w:szCs w:val="16"/>
                <w:highlight w:val="green"/>
              </w:rPr>
            </w:pPr>
            <w:r w:rsidRPr="00D32AA8">
              <w:rPr>
                <w:szCs w:val="16"/>
              </w:rPr>
              <w:t>Declaración de conformidad</w:t>
            </w:r>
          </w:p>
        </w:tc>
        <w:tc>
          <w:tcPr>
            <w:tcW w:w="6198" w:type="dxa"/>
            <w:gridSpan w:val="2"/>
          </w:tcPr>
          <w:p w14:paraId="392D588B" w14:textId="77777777" w:rsidR="00DE1D76" w:rsidRPr="00D32AA8" w:rsidRDefault="00DE1D76" w:rsidP="00D32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</w:tr>
      <w:tr w:rsidR="00D32AA8" w:rsidRPr="00D32AA8" w14:paraId="578127C5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6" w:type="dxa"/>
            <w:gridSpan w:val="3"/>
          </w:tcPr>
          <w:p w14:paraId="7B05931B" w14:textId="4EE83843" w:rsidR="00D32AA8" w:rsidRPr="00D32AA8" w:rsidRDefault="00D32AA8" w:rsidP="00D32AA8">
            <w:pPr>
              <w:rPr>
                <w:szCs w:val="16"/>
                <w:highlight w:val="green"/>
              </w:rPr>
            </w:pPr>
            <w:r w:rsidRPr="00D32AA8">
              <w:rPr>
                <w:szCs w:val="16"/>
              </w:rPr>
              <w:t>Desviación estándar total de espesor (largo)</w:t>
            </w:r>
          </w:p>
        </w:tc>
        <w:tc>
          <w:tcPr>
            <w:tcW w:w="5122" w:type="dxa"/>
          </w:tcPr>
          <w:p w14:paraId="1FE962D4" w14:textId="77777777" w:rsidR="00D32AA8" w:rsidRPr="00D32AA8" w:rsidRDefault="00D32AA8" w:rsidP="00D32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</w:tr>
      <w:tr w:rsidR="00D32AA8" w:rsidRPr="00D32AA8" w14:paraId="33C273A2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6" w:type="dxa"/>
            <w:gridSpan w:val="3"/>
          </w:tcPr>
          <w:p w14:paraId="53EFAF40" w14:textId="26E76CC0" w:rsidR="00D32AA8" w:rsidRPr="00D32AA8" w:rsidRDefault="00D32AA8" w:rsidP="00D32AA8">
            <w:pPr>
              <w:rPr>
                <w:szCs w:val="16"/>
              </w:rPr>
            </w:pPr>
            <w:r w:rsidRPr="00D32AA8">
              <w:rPr>
                <w:szCs w:val="16"/>
              </w:rPr>
              <w:t>Desviación estándar total de espesor (ancho)</w:t>
            </w:r>
          </w:p>
        </w:tc>
        <w:tc>
          <w:tcPr>
            <w:tcW w:w="5122" w:type="dxa"/>
          </w:tcPr>
          <w:p w14:paraId="2D2306A3" w14:textId="77777777" w:rsidR="00D32AA8" w:rsidRPr="00D32AA8" w:rsidRDefault="00D32AA8" w:rsidP="00D32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</w:tr>
      <w:tr w:rsidR="00D32AA8" w:rsidRPr="00D32AA8" w14:paraId="65E610AE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4" w:type="dxa"/>
          </w:tcPr>
          <w:p w14:paraId="4AC2B172" w14:textId="7AB8D7D5" w:rsidR="00D32AA8" w:rsidRPr="00D32AA8" w:rsidRDefault="00D32AA8" w:rsidP="00D32AA8">
            <w:pPr>
              <w:rPr>
                <w:szCs w:val="16"/>
              </w:rPr>
            </w:pPr>
            <w:r w:rsidRPr="00D32AA8">
              <w:rPr>
                <w:szCs w:val="16"/>
              </w:rPr>
              <w:t>Observaciones</w:t>
            </w:r>
          </w:p>
        </w:tc>
        <w:tc>
          <w:tcPr>
            <w:tcW w:w="7414" w:type="dxa"/>
            <w:gridSpan w:val="3"/>
          </w:tcPr>
          <w:p w14:paraId="2A1E4266" w14:textId="77777777" w:rsidR="00D32AA8" w:rsidRPr="00D32AA8" w:rsidRDefault="00D32AA8" w:rsidP="00D32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</w:tr>
    </w:tbl>
    <w:p w14:paraId="6A658653" w14:textId="77777777" w:rsidR="0033736C" w:rsidRPr="0033736C" w:rsidRDefault="0033736C" w:rsidP="0033736C">
      <w:pPr>
        <w:rPr>
          <w:sz w:val="2"/>
          <w:szCs w:val="6"/>
        </w:rPr>
      </w:pPr>
    </w:p>
    <w:p w14:paraId="7ABC0A5C" w14:textId="27C2773F" w:rsidR="00C116B0" w:rsidRDefault="00D32AA8" w:rsidP="0033736C">
      <w:r w:rsidRPr="00D32AA8">
        <w:rPr>
          <w:b/>
          <w:bCs/>
        </w:rPr>
        <w:t>Nota:</w:t>
      </w:r>
      <w:r w:rsidRPr="00D32AA8">
        <w:t xml:space="preserve"> </w:t>
      </w:r>
      <w:r w:rsidRPr="00D32AA8">
        <w:rPr>
          <w:vertAlign w:val="superscript"/>
        </w:rPr>
        <w:t>1</w:t>
      </w:r>
      <w:r w:rsidRPr="00D32AA8">
        <w:t xml:space="preserve">Mínimo; </w:t>
      </w:r>
      <w:r w:rsidRPr="00D32AA8">
        <w:rPr>
          <w:vertAlign w:val="superscript"/>
        </w:rPr>
        <w:t>2</w:t>
      </w:r>
      <w:r w:rsidRPr="00D32AA8">
        <w:t>Máximo</w:t>
      </w:r>
    </w:p>
    <w:sdt>
      <w:sdtPr>
        <w:id w:val="578103519"/>
        <w:showingPlcHdr/>
        <w:picture/>
      </w:sdtPr>
      <w:sdtEndPr/>
      <w:sdtContent>
        <w:p w14:paraId="2BD67E1C" w14:textId="1AC99936" w:rsidR="003C737F" w:rsidRDefault="003C737F" w:rsidP="003C737F">
          <w:pPr>
            <w:pStyle w:val="Tabla"/>
            <w:numPr>
              <w:ilvl w:val="0"/>
              <w:numId w:val="0"/>
            </w:numPr>
            <w:ind w:left="720" w:hanging="360"/>
          </w:pPr>
          <w:r>
            <w:rPr>
              <w:noProof/>
            </w:rPr>
            <w:drawing>
              <wp:inline distT="0" distB="0" distL="0" distR="0" wp14:anchorId="774FA256" wp14:editId="4F479A73">
                <wp:extent cx="5899912" cy="2070538"/>
                <wp:effectExtent l="0" t="0" r="5715" b="6350"/>
                <wp:docPr id="13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0355" cy="2109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F67096F" w14:textId="0F4B0C81" w:rsidR="003C737F" w:rsidRPr="0033736C" w:rsidRDefault="003C737F" w:rsidP="0033736C">
      <w:pPr>
        <w:rPr>
          <w:b/>
          <w:bCs/>
        </w:rPr>
      </w:pPr>
      <w:r w:rsidRPr="0033736C">
        <w:rPr>
          <w:b/>
          <w:bCs/>
        </w:rPr>
        <w:t>LIE</w:t>
      </w:r>
      <w:r w:rsidRPr="0033736C">
        <w:rPr>
          <w:b/>
          <w:bCs/>
          <w:vertAlign w:val="superscript"/>
        </w:rPr>
        <w:t>2</w:t>
      </w:r>
      <w:r w:rsidRPr="0033736C">
        <w:rPr>
          <w:b/>
          <w:bCs/>
        </w:rPr>
        <w:t xml:space="preserve"> </w:t>
      </w:r>
      <w:r w:rsidR="0033736C" w:rsidRPr="0033736C">
        <w:rPr>
          <w:b/>
          <w:bCs/>
        </w:rPr>
        <w:t xml:space="preserve">: </w:t>
      </w:r>
      <w:r w:rsidRPr="00357135">
        <w:t>Límite inferior de especificación.</w:t>
      </w:r>
    </w:p>
    <w:p w14:paraId="531B3E72" w14:textId="7B958ECC" w:rsidR="003C737F" w:rsidRDefault="003C737F" w:rsidP="003C737F">
      <w:pPr>
        <w:pStyle w:val="Tabla"/>
        <w:numPr>
          <w:ilvl w:val="0"/>
          <w:numId w:val="0"/>
        </w:numPr>
        <w:ind w:left="720" w:hanging="360"/>
      </w:pPr>
      <w:r w:rsidRPr="00717351">
        <w:rPr>
          <w:bCs/>
        </w:rPr>
        <w:t xml:space="preserve">Gráfica </w:t>
      </w:r>
      <w:r>
        <w:rPr>
          <w:bCs/>
        </w:rPr>
        <w:t>2</w:t>
      </w:r>
      <w:r w:rsidRPr="00717351">
        <w:rPr>
          <w:bCs/>
        </w:rPr>
        <w:t xml:space="preserve">. </w:t>
      </w:r>
      <w:r w:rsidRPr="003C737F">
        <w:t>Determinación del espesor, largo y ancho.</w:t>
      </w:r>
    </w:p>
    <w:p w14:paraId="24AB815A" w14:textId="25B4BA27" w:rsidR="003C737F" w:rsidRDefault="003C737F" w:rsidP="003C737F">
      <w:pPr>
        <w:ind w:firstLine="708"/>
        <w:rPr>
          <w:b/>
          <w:bCs/>
        </w:rPr>
      </w:pPr>
      <w:r w:rsidRPr="00A4382D">
        <w:rPr>
          <w:b/>
          <w:bCs/>
        </w:rPr>
        <w:t>3.</w:t>
      </w:r>
      <w:r>
        <w:rPr>
          <w:b/>
          <w:bCs/>
        </w:rPr>
        <w:t>4</w:t>
      </w:r>
      <w:r w:rsidRPr="00A4382D">
        <w:rPr>
          <w:b/>
          <w:bCs/>
        </w:rPr>
        <w:t xml:space="preserve"> </w:t>
      </w:r>
      <w:r>
        <w:rPr>
          <w:b/>
          <w:bCs/>
        </w:rPr>
        <w:t>Determinación de gramaje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1984"/>
        <w:gridCol w:w="2268"/>
      </w:tblGrid>
      <w:tr w:rsidR="0033736C" w:rsidRPr="00863BD5" w14:paraId="18AE432D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578EB478" w14:textId="77777777" w:rsidR="0033736C" w:rsidRPr="00863BD5" w:rsidRDefault="0033736C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33736C" w:rsidRPr="00863BD5" w14:paraId="137B087F" w14:textId="77777777" w:rsidTr="0035713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7053D82E" w14:textId="77777777" w:rsidR="0033736C" w:rsidRPr="00863BD5" w:rsidRDefault="0033736C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268" w:type="dxa"/>
          </w:tcPr>
          <w:p w14:paraId="5B995DD0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1984" w:type="dxa"/>
            <w:shd w:val="clear" w:color="auto" w:fill="E7E6E6" w:themeFill="background2"/>
          </w:tcPr>
          <w:p w14:paraId="468AAB98" w14:textId="77777777" w:rsidR="0033736C" w:rsidRPr="0033736C" w:rsidRDefault="0033736C" w:rsidP="00337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3736C">
              <w:rPr>
                <w:b/>
                <w:bCs/>
                <w:szCs w:val="18"/>
              </w:rPr>
              <w:t xml:space="preserve">Número de muestras </w:t>
            </w:r>
          </w:p>
          <w:p w14:paraId="25B0CD34" w14:textId="50E5BFC2" w:rsidR="0033736C" w:rsidRPr="00863BD5" w:rsidRDefault="0033736C" w:rsidP="00337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3736C">
              <w:rPr>
                <w:b/>
                <w:bCs/>
                <w:szCs w:val="18"/>
              </w:rPr>
              <w:t>por ensayo</w:t>
            </w:r>
          </w:p>
        </w:tc>
        <w:tc>
          <w:tcPr>
            <w:tcW w:w="2268" w:type="dxa"/>
          </w:tcPr>
          <w:p w14:paraId="0ABD192A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33736C" w:rsidRPr="00863BD5" w14:paraId="470ACBE2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7201B85D" w14:textId="77777777" w:rsidR="0033736C" w:rsidRPr="00472B85" w:rsidRDefault="0033736C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33736C" w:rsidRPr="00863BD5" w14:paraId="739154BA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043C7FF0" w14:textId="77777777" w:rsidR="0033736C" w:rsidRPr="00472B85" w:rsidRDefault="0033736C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</w:tcPr>
          <w:p w14:paraId="2004BDB5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14:paraId="70EE7FF9" w14:textId="77777777" w:rsidR="0033736C" w:rsidRPr="00472B85" w:rsidRDefault="0033736C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268" w:type="dxa"/>
          </w:tcPr>
          <w:p w14:paraId="08B06EA5" w14:textId="77777777" w:rsidR="0033736C" w:rsidRPr="00153052" w:rsidRDefault="0033736C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15CEDF30" w14:textId="447336E5" w:rsidR="003C737F" w:rsidRDefault="003C737F" w:rsidP="003C737F">
      <w:pPr>
        <w:pStyle w:val="Tabla"/>
      </w:pPr>
      <w:r w:rsidRPr="003C737F">
        <w:t>Resultados de la determinación de gramaje.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C736BA" w:rsidRPr="0033736C" w14:paraId="78B8A491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3F3BCD27" w14:textId="77777777" w:rsidR="00C736BA" w:rsidRPr="0033736C" w:rsidRDefault="00C736BA" w:rsidP="0033736C">
            <w:r w:rsidRPr="0033736C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743A3964" w14:textId="77777777" w:rsidR="00C736BA" w:rsidRPr="0033736C" w:rsidRDefault="00C736BA" w:rsidP="00337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9B348C" w14:textId="77777777" w:rsidR="00C736BA" w:rsidRPr="00C736BA" w:rsidRDefault="00C736BA" w:rsidP="00C736BA">
      <w:pPr>
        <w:rPr>
          <w:sz w:val="2"/>
          <w:szCs w:val="2"/>
        </w:rPr>
      </w:pPr>
    </w:p>
    <w:tbl>
      <w:tblPr>
        <w:tblStyle w:val="Estilo2"/>
        <w:tblW w:w="1772" w:type="pct"/>
        <w:jc w:val="center"/>
        <w:tblLook w:val="04A0" w:firstRow="1" w:lastRow="0" w:firstColumn="1" w:lastColumn="0" w:noHBand="0" w:noVBand="1"/>
      </w:tblPr>
      <w:tblGrid>
        <w:gridCol w:w="460"/>
        <w:gridCol w:w="2669"/>
      </w:tblGrid>
      <w:tr w:rsidR="003C737F" w14:paraId="64ACE26C" w14:textId="77777777" w:rsidTr="00C736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1612A767" w14:textId="77777777" w:rsidR="003C737F" w:rsidRPr="00136582" w:rsidRDefault="003C737F" w:rsidP="00357135">
            <w:pPr>
              <w:rPr>
                <w:rFonts w:cs="Arial"/>
                <w:bCs/>
                <w:szCs w:val="18"/>
                <w:lang w:val="es-ES"/>
              </w:rPr>
            </w:pPr>
            <w:r w:rsidRPr="00136582">
              <w:rPr>
                <w:rFonts w:cs="Arial"/>
                <w:bCs/>
                <w:szCs w:val="18"/>
                <w:lang w:val="es-ES"/>
              </w:rPr>
              <w:t>Resultados</w:t>
            </w:r>
          </w:p>
        </w:tc>
      </w:tr>
      <w:tr w:rsidR="003C737F" w14:paraId="45D500A1" w14:textId="77777777" w:rsidTr="00C736B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pct"/>
          </w:tcPr>
          <w:p w14:paraId="5777386D" w14:textId="71EFA1AD" w:rsidR="003C737F" w:rsidRPr="00136582" w:rsidRDefault="003C737F" w:rsidP="00357135">
            <w:pPr>
              <w:jc w:val="center"/>
              <w:rPr>
                <w:rFonts w:cs="Arial"/>
                <w:b/>
                <w:szCs w:val="18"/>
                <w:lang w:val="es-ES"/>
              </w:rPr>
            </w:pPr>
          </w:p>
        </w:tc>
        <w:tc>
          <w:tcPr>
            <w:tcW w:w="4265" w:type="pct"/>
            <w:shd w:val="clear" w:color="auto" w:fill="DEEAF6" w:themeFill="accent5" w:themeFillTint="33"/>
          </w:tcPr>
          <w:p w14:paraId="13BC9CB8" w14:textId="77777777" w:rsidR="003C737F" w:rsidRPr="00136582" w:rsidRDefault="003C73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</w:rPr>
            </w:pPr>
            <w:r w:rsidRPr="00136582">
              <w:rPr>
                <w:rFonts w:cs="Arial"/>
                <w:b/>
                <w:szCs w:val="18"/>
                <w:lang w:val="es-ES"/>
              </w:rPr>
              <w:t>Gramaje (g/m2)</w:t>
            </w:r>
          </w:p>
        </w:tc>
      </w:tr>
      <w:tr w:rsidR="003C737F" w14:paraId="182BDDEF" w14:textId="77777777" w:rsidTr="00C736B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pct"/>
            <w:shd w:val="clear" w:color="auto" w:fill="auto"/>
          </w:tcPr>
          <w:p w14:paraId="17860CC3" w14:textId="77777777" w:rsidR="003C737F" w:rsidRPr="00136582" w:rsidRDefault="003C737F" w:rsidP="00357135">
            <w:pPr>
              <w:jc w:val="center"/>
              <w:rPr>
                <w:rFonts w:cs="Arial"/>
                <w:szCs w:val="18"/>
                <w:lang w:val="es-ES"/>
              </w:rPr>
            </w:pPr>
          </w:p>
        </w:tc>
        <w:tc>
          <w:tcPr>
            <w:tcW w:w="4265" w:type="pct"/>
          </w:tcPr>
          <w:p w14:paraId="0CA45A60" w14:textId="77777777" w:rsidR="003C737F" w:rsidRPr="00136582" w:rsidRDefault="003C73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18"/>
              </w:rPr>
            </w:pPr>
          </w:p>
        </w:tc>
      </w:tr>
      <w:tr w:rsidR="003C737F" w14:paraId="1396AFC2" w14:textId="77777777" w:rsidTr="00C736B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pct"/>
            <w:shd w:val="clear" w:color="auto" w:fill="auto"/>
          </w:tcPr>
          <w:p w14:paraId="65EDD11F" w14:textId="77777777" w:rsidR="003C737F" w:rsidRPr="00136582" w:rsidRDefault="003C737F" w:rsidP="00357135">
            <w:pPr>
              <w:jc w:val="center"/>
              <w:rPr>
                <w:rFonts w:cs="Arial"/>
                <w:color w:val="000000"/>
                <w:szCs w:val="18"/>
              </w:rPr>
            </w:pPr>
          </w:p>
        </w:tc>
        <w:tc>
          <w:tcPr>
            <w:tcW w:w="4265" w:type="pct"/>
          </w:tcPr>
          <w:p w14:paraId="6F7C6E0C" w14:textId="77777777" w:rsidR="003C737F" w:rsidRPr="00136582" w:rsidRDefault="003C73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18"/>
              </w:rPr>
            </w:pPr>
          </w:p>
        </w:tc>
      </w:tr>
      <w:tr w:rsidR="003C737F" w14:paraId="60FCE584" w14:textId="77777777" w:rsidTr="00C736B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pct"/>
            <w:shd w:val="clear" w:color="auto" w:fill="auto"/>
          </w:tcPr>
          <w:p w14:paraId="16E16073" w14:textId="77777777" w:rsidR="003C737F" w:rsidRPr="00136582" w:rsidRDefault="003C737F" w:rsidP="00357135">
            <w:pPr>
              <w:jc w:val="center"/>
              <w:rPr>
                <w:rFonts w:cs="Arial"/>
                <w:color w:val="000000"/>
                <w:szCs w:val="18"/>
              </w:rPr>
            </w:pPr>
          </w:p>
        </w:tc>
        <w:tc>
          <w:tcPr>
            <w:tcW w:w="4265" w:type="pct"/>
          </w:tcPr>
          <w:p w14:paraId="5F3DCD61" w14:textId="77777777" w:rsidR="003C737F" w:rsidRPr="00136582" w:rsidRDefault="003C73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18"/>
              </w:rPr>
            </w:pPr>
          </w:p>
        </w:tc>
      </w:tr>
    </w:tbl>
    <w:p w14:paraId="163081B0" w14:textId="69EEF7A8" w:rsidR="003C737F" w:rsidRPr="00C736BA" w:rsidRDefault="003C737F" w:rsidP="00C736BA">
      <w:pPr>
        <w:rPr>
          <w:sz w:val="2"/>
          <w:szCs w:val="2"/>
        </w:rPr>
      </w:pPr>
    </w:p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547"/>
        <w:gridCol w:w="4639"/>
      </w:tblGrid>
      <w:tr w:rsidR="003C737F" w:rsidRPr="00505F97" w14:paraId="27DEDBC7" w14:textId="77777777" w:rsidTr="009C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00924608" w14:textId="211311D6" w:rsidR="003C737F" w:rsidRPr="00505F97" w:rsidRDefault="003C737F" w:rsidP="00505F97">
            <w:pPr>
              <w:jc w:val="left"/>
            </w:pPr>
            <w:r w:rsidRPr="00505F97">
              <w:t>Especificaciones del cliente</w:t>
            </w:r>
          </w:p>
        </w:tc>
        <w:tc>
          <w:tcPr>
            <w:tcW w:w="3228" w:type="pct"/>
          </w:tcPr>
          <w:p w14:paraId="06954759" w14:textId="77777777" w:rsidR="003C737F" w:rsidRPr="00505F97" w:rsidRDefault="003C737F" w:rsidP="00505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37F" w:rsidRPr="00505F97" w14:paraId="1972CC20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2BA23A58" w14:textId="739FF643" w:rsidR="003C737F" w:rsidRPr="00505F97" w:rsidRDefault="003C737F" w:rsidP="00505F97">
            <w:r w:rsidRPr="00505F97">
              <w:t>Declaración de conformidad</w:t>
            </w:r>
          </w:p>
        </w:tc>
        <w:tc>
          <w:tcPr>
            <w:tcW w:w="3228" w:type="pct"/>
          </w:tcPr>
          <w:p w14:paraId="09A4FC61" w14:textId="77777777" w:rsidR="003C737F" w:rsidRPr="00505F97" w:rsidRDefault="003C737F" w:rsidP="00505F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737F" w:rsidRPr="00505F97" w14:paraId="078F35BE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2164C51B" w14:textId="77777777" w:rsidR="003C737F" w:rsidRPr="00505F97" w:rsidRDefault="003C737F" w:rsidP="00505F97">
            <w:r w:rsidRPr="00505F97">
              <w:t>Observaciones</w:t>
            </w:r>
          </w:p>
        </w:tc>
        <w:tc>
          <w:tcPr>
            <w:tcW w:w="3228" w:type="pct"/>
          </w:tcPr>
          <w:p w14:paraId="31EA60C5" w14:textId="21773279" w:rsidR="003C737F" w:rsidRPr="00505F97" w:rsidRDefault="003C737F" w:rsidP="00505F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9FCD43" w14:textId="55A09E5B" w:rsidR="003C737F" w:rsidRDefault="003C737F" w:rsidP="003C737F">
      <w:pPr>
        <w:pStyle w:val="Tabla"/>
        <w:numPr>
          <w:ilvl w:val="0"/>
          <w:numId w:val="0"/>
        </w:numPr>
        <w:ind w:left="720"/>
        <w:jc w:val="left"/>
      </w:pPr>
    </w:p>
    <w:p w14:paraId="157C71C5" w14:textId="16E19F9A" w:rsidR="00136582" w:rsidRDefault="00136582" w:rsidP="00136582">
      <w:pPr>
        <w:ind w:firstLine="708"/>
        <w:rPr>
          <w:b/>
          <w:bCs/>
        </w:rPr>
      </w:pPr>
      <w:r w:rsidRPr="00A4382D">
        <w:rPr>
          <w:b/>
          <w:bCs/>
        </w:rPr>
        <w:lastRenderedPageBreak/>
        <w:t>3.</w:t>
      </w:r>
      <w:r>
        <w:rPr>
          <w:b/>
          <w:bCs/>
        </w:rPr>
        <w:t>5</w:t>
      </w:r>
      <w:r w:rsidRPr="00A4382D">
        <w:rPr>
          <w:b/>
          <w:bCs/>
        </w:rPr>
        <w:t xml:space="preserve"> </w:t>
      </w:r>
      <w:r>
        <w:rPr>
          <w:b/>
          <w:bCs/>
        </w:rPr>
        <w:t>Determinación de humedad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552"/>
        <w:gridCol w:w="1842"/>
        <w:gridCol w:w="2410"/>
      </w:tblGrid>
      <w:tr w:rsidR="00C736BA" w:rsidRPr="00863BD5" w14:paraId="336AD525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4"/>
            <w:shd w:val="clear" w:color="auto" w:fill="D0CECE" w:themeFill="background2" w:themeFillShade="E6"/>
          </w:tcPr>
          <w:p w14:paraId="10E16EF8" w14:textId="77777777" w:rsidR="00C736BA" w:rsidRPr="00863BD5" w:rsidRDefault="00C736BA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C736BA" w:rsidRPr="00863BD5" w14:paraId="3A408834" w14:textId="77777777" w:rsidTr="00C736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E7E6E6" w:themeFill="background2"/>
          </w:tcPr>
          <w:p w14:paraId="247FB6FF" w14:textId="0BFB32AD" w:rsidR="00C736BA" w:rsidRPr="00863BD5" w:rsidRDefault="00C736BA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552" w:type="dxa"/>
          </w:tcPr>
          <w:p w14:paraId="529C2436" w14:textId="77777777" w:rsidR="00C736BA" w:rsidRPr="00863BD5" w:rsidRDefault="00C736BA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  <w:tc>
          <w:tcPr>
            <w:tcW w:w="1842" w:type="dxa"/>
            <w:shd w:val="clear" w:color="auto" w:fill="E7E6E6" w:themeFill="background2"/>
          </w:tcPr>
          <w:p w14:paraId="4B2601B6" w14:textId="6A7E6432" w:rsidR="00C736BA" w:rsidRPr="00863BD5" w:rsidRDefault="00C736BA" w:rsidP="00C736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 xml:space="preserve">Temperatura </w:t>
            </w:r>
            <w:r>
              <w:rPr>
                <w:b/>
                <w:bCs/>
                <w:szCs w:val="18"/>
              </w:rPr>
              <w:br/>
              <w:t>de ensayo</w:t>
            </w:r>
          </w:p>
        </w:tc>
        <w:tc>
          <w:tcPr>
            <w:tcW w:w="2410" w:type="dxa"/>
          </w:tcPr>
          <w:p w14:paraId="0C1C71A5" w14:textId="77777777" w:rsidR="00C736BA" w:rsidRPr="00863BD5" w:rsidRDefault="00C736BA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</w:tr>
      <w:tr w:rsidR="00C736BA" w:rsidRPr="00863BD5" w14:paraId="5C46C5C4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4"/>
            <w:shd w:val="clear" w:color="auto" w:fill="D0CECE" w:themeFill="background2" w:themeFillShade="E6"/>
          </w:tcPr>
          <w:p w14:paraId="58B614BF" w14:textId="77777777" w:rsidR="00C736BA" w:rsidRPr="00472B85" w:rsidRDefault="00C736BA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C736BA" w:rsidRPr="00863BD5" w14:paraId="52CB46C6" w14:textId="77777777" w:rsidTr="00C736B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EDEDED" w:themeFill="accent3" w:themeFillTint="33"/>
          </w:tcPr>
          <w:p w14:paraId="221DDD00" w14:textId="77777777" w:rsidR="00C736BA" w:rsidRPr="00472B85" w:rsidRDefault="00C736BA" w:rsidP="00C736BA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552" w:type="dxa"/>
          </w:tcPr>
          <w:p w14:paraId="6EB418F2" w14:textId="77777777" w:rsidR="00C736BA" w:rsidRPr="00472B85" w:rsidRDefault="00C736BA" w:rsidP="00C736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  <w:tc>
          <w:tcPr>
            <w:tcW w:w="1842" w:type="dxa"/>
            <w:shd w:val="clear" w:color="auto" w:fill="EDEDED" w:themeFill="accent3" w:themeFillTint="33"/>
          </w:tcPr>
          <w:p w14:paraId="0E2DF4DA" w14:textId="77777777" w:rsidR="00C736BA" w:rsidRPr="00472B85" w:rsidRDefault="00C736BA" w:rsidP="00C736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410" w:type="dxa"/>
          </w:tcPr>
          <w:p w14:paraId="14170945" w14:textId="77777777" w:rsidR="00C736BA" w:rsidRPr="00472B85" w:rsidRDefault="00C736BA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</w:tr>
    </w:tbl>
    <w:p w14:paraId="4A7EBD17" w14:textId="5A5F5A52" w:rsidR="00136582" w:rsidRDefault="00136582" w:rsidP="00136582">
      <w:pPr>
        <w:pStyle w:val="Tabla"/>
      </w:pPr>
      <w:r w:rsidRPr="00136582">
        <w:t>Resultados de la determinación de humedad.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C736BA" w:rsidRPr="0033736C" w14:paraId="4842CCB4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49D0DE49" w14:textId="77777777" w:rsidR="00C736BA" w:rsidRPr="0033736C" w:rsidRDefault="00C736BA" w:rsidP="0033736C">
            <w:r w:rsidRPr="0033736C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CEC81F7" w14:textId="77777777" w:rsidR="00C736BA" w:rsidRPr="0033736C" w:rsidRDefault="00C736BA" w:rsidP="00337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7FC6C3B" w14:textId="07644EF7" w:rsidR="00C736BA" w:rsidRPr="00C736BA" w:rsidRDefault="00C736BA" w:rsidP="00C736BA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4"/>
      </w:tblGrid>
      <w:tr w:rsidR="00C736BA" w:rsidRPr="00C736BA" w14:paraId="34CC7C65" w14:textId="77777777" w:rsidTr="00C736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DBDBDB" w:themeFill="accent3" w:themeFillTint="66"/>
          </w:tcPr>
          <w:p w14:paraId="5A484C97" w14:textId="1BD21E70" w:rsidR="00C736BA" w:rsidRPr="00C736BA" w:rsidRDefault="00C736BA" w:rsidP="00C736BA">
            <w:r>
              <w:t>Humedad</w:t>
            </w:r>
          </w:p>
        </w:tc>
        <w:tc>
          <w:tcPr>
            <w:tcW w:w="1704" w:type="dxa"/>
            <w:shd w:val="clear" w:color="auto" w:fill="FFFFFF" w:themeFill="background1"/>
          </w:tcPr>
          <w:p w14:paraId="22AF2934" w14:textId="77777777" w:rsidR="00C736BA" w:rsidRPr="00C736BA" w:rsidRDefault="00C736BA" w:rsidP="00C73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A452AC" w14:textId="0D160DD1" w:rsidR="00136582" w:rsidRPr="00C736BA" w:rsidRDefault="00136582" w:rsidP="00C736BA">
      <w:pPr>
        <w:rPr>
          <w:sz w:val="2"/>
          <w:szCs w:val="2"/>
        </w:rPr>
      </w:pPr>
    </w:p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547"/>
        <w:gridCol w:w="4639"/>
      </w:tblGrid>
      <w:tr w:rsidR="00695DA1" w:rsidRPr="00C736BA" w14:paraId="7BD871F2" w14:textId="77777777" w:rsidTr="009C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7EBA3705" w14:textId="0707761E" w:rsidR="00695DA1" w:rsidRPr="00C736BA" w:rsidRDefault="00695DA1" w:rsidP="00C736BA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228" w:type="pct"/>
          </w:tcPr>
          <w:p w14:paraId="48DDB0E7" w14:textId="77777777" w:rsidR="00695DA1" w:rsidRPr="00C736BA" w:rsidRDefault="00695DA1" w:rsidP="00C736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5DA1" w:rsidRPr="00C736BA" w14:paraId="2FED2DB5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39983D90" w14:textId="444B0DD4" w:rsidR="00695DA1" w:rsidRPr="00C736BA" w:rsidRDefault="00695DA1" w:rsidP="00C736BA">
            <w:r w:rsidRPr="00C736BA">
              <w:t>Declaración de conformidad</w:t>
            </w:r>
          </w:p>
        </w:tc>
        <w:tc>
          <w:tcPr>
            <w:tcW w:w="3228" w:type="pct"/>
          </w:tcPr>
          <w:p w14:paraId="207E7F7A" w14:textId="77777777" w:rsidR="00695DA1" w:rsidRPr="00C736BA" w:rsidRDefault="00695DA1" w:rsidP="00C73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5DA1" w:rsidRPr="00C736BA" w14:paraId="08548DF0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38FF500C" w14:textId="77777777" w:rsidR="00695DA1" w:rsidRPr="00C736BA" w:rsidRDefault="00695DA1" w:rsidP="00C736BA">
            <w:r w:rsidRPr="00C736BA">
              <w:t>Observaciones</w:t>
            </w:r>
          </w:p>
        </w:tc>
        <w:tc>
          <w:tcPr>
            <w:tcW w:w="3228" w:type="pct"/>
          </w:tcPr>
          <w:p w14:paraId="35AEA74A" w14:textId="77777777" w:rsidR="00695DA1" w:rsidRPr="00C736BA" w:rsidRDefault="00695DA1" w:rsidP="00C73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CDB8CB" w14:textId="77777777" w:rsidR="00D157B9" w:rsidRPr="0033736C" w:rsidRDefault="00D157B9" w:rsidP="0033736C"/>
    <w:p w14:paraId="26022F3D" w14:textId="43C5E302" w:rsidR="000E424F" w:rsidRPr="00D157B9" w:rsidRDefault="000E424F" w:rsidP="00D157B9">
      <w:pPr>
        <w:pStyle w:val="Prrafodelista"/>
        <w:numPr>
          <w:ilvl w:val="1"/>
          <w:numId w:val="7"/>
        </w:numPr>
        <w:rPr>
          <w:b/>
          <w:bCs/>
        </w:rPr>
      </w:pPr>
      <w:r w:rsidRPr="00D157B9">
        <w:rPr>
          <w:b/>
          <w:bCs/>
        </w:rPr>
        <w:t>Determinación del número de capas en películas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552"/>
        <w:gridCol w:w="1842"/>
        <w:gridCol w:w="2410"/>
      </w:tblGrid>
      <w:tr w:rsidR="00D157B9" w:rsidRPr="00863BD5" w14:paraId="221EF573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4"/>
            <w:shd w:val="clear" w:color="auto" w:fill="D0CECE" w:themeFill="background2" w:themeFillShade="E6"/>
          </w:tcPr>
          <w:p w14:paraId="4DE9EC66" w14:textId="77777777" w:rsidR="00D157B9" w:rsidRPr="00863BD5" w:rsidRDefault="00D157B9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D157B9" w:rsidRPr="00863BD5" w14:paraId="648325D8" w14:textId="77777777" w:rsidTr="0035713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E7E6E6" w:themeFill="background2"/>
          </w:tcPr>
          <w:p w14:paraId="18BB01F0" w14:textId="77777777" w:rsidR="00D157B9" w:rsidRPr="00863BD5" w:rsidRDefault="00D157B9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552" w:type="dxa"/>
          </w:tcPr>
          <w:p w14:paraId="594620C3" w14:textId="77777777" w:rsidR="00D157B9" w:rsidRPr="00863BD5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  <w:tc>
          <w:tcPr>
            <w:tcW w:w="1842" w:type="dxa"/>
            <w:shd w:val="clear" w:color="auto" w:fill="E7E6E6" w:themeFill="background2"/>
          </w:tcPr>
          <w:p w14:paraId="7263CB1A" w14:textId="38F77E35" w:rsidR="00D157B9" w:rsidRPr="00863BD5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Espesor</w:t>
            </w:r>
          </w:p>
        </w:tc>
        <w:tc>
          <w:tcPr>
            <w:tcW w:w="2410" w:type="dxa"/>
          </w:tcPr>
          <w:p w14:paraId="7973A4B8" w14:textId="77777777" w:rsidR="00D157B9" w:rsidRPr="00863BD5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</w:tr>
      <w:tr w:rsidR="00D157B9" w:rsidRPr="00863BD5" w14:paraId="0E3252EB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4"/>
            <w:shd w:val="clear" w:color="auto" w:fill="D0CECE" w:themeFill="background2" w:themeFillShade="E6"/>
          </w:tcPr>
          <w:p w14:paraId="164FCB2E" w14:textId="77777777" w:rsidR="00D157B9" w:rsidRPr="00472B85" w:rsidRDefault="00D157B9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D157B9" w:rsidRPr="00863BD5" w14:paraId="4DD906C6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EDEDED" w:themeFill="accent3" w:themeFillTint="33"/>
          </w:tcPr>
          <w:p w14:paraId="3BA3C57B" w14:textId="77777777" w:rsidR="00D157B9" w:rsidRPr="00472B85" w:rsidRDefault="00D157B9" w:rsidP="00357135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552" w:type="dxa"/>
          </w:tcPr>
          <w:p w14:paraId="14DBDDCC" w14:textId="62095BBA" w:rsidR="00D157B9" w:rsidRPr="00D157B9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°C</w:t>
            </w:r>
          </w:p>
        </w:tc>
        <w:tc>
          <w:tcPr>
            <w:tcW w:w="1842" w:type="dxa"/>
            <w:shd w:val="clear" w:color="auto" w:fill="EDEDED" w:themeFill="accent3" w:themeFillTint="33"/>
          </w:tcPr>
          <w:p w14:paraId="51D893FB" w14:textId="77777777" w:rsidR="00D157B9" w:rsidRPr="00472B85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410" w:type="dxa"/>
          </w:tcPr>
          <w:p w14:paraId="7CB1D8D9" w14:textId="1C10D8BF" w:rsidR="00D157B9" w:rsidRPr="00D157B9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%</w:t>
            </w:r>
          </w:p>
        </w:tc>
      </w:tr>
    </w:tbl>
    <w:p w14:paraId="4D63DD23" w14:textId="712D8C8B" w:rsidR="000E424F" w:rsidRDefault="000E424F" w:rsidP="000E424F">
      <w:pPr>
        <w:pStyle w:val="Tabla"/>
      </w:pPr>
      <w:r w:rsidRPr="000E424F">
        <w:t>Resultados de la determinación de número de capas.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D157B9" w:rsidRPr="0033736C" w14:paraId="31E25932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12B5E387" w14:textId="77777777" w:rsidR="00D157B9" w:rsidRPr="0033736C" w:rsidRDefault="00D157B9" w:rsidP="0033736C">
            <w:r w:rsidRPr="0033736C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6E6734E" w14:textId="77777777" w:rsidR="00D157B9" w:rsidRPr="0033736C" w:rsidRDefault="00D157B9" w:rsidP="00337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218FF" w14:textId="77777777" w:rsidR="00D157B9" w:rsidRPr="009C445C" w:rsidRDefault="00D157B9" w:rsidP="00D157B9">
      <w:pPr>
        <w:rPr>
          <w:sz w:val="4"/>
          <w:szCs w:val="4"/>
        </w:rPr>
      </w:pPr>
    </w:p>
    <w:tbl>
      <w:tblPr>
        <w:tblStyle w:val="Estilo1"/>
        <w:tblW w:w="3779" w:type="pct"/>
        <w:jc w:val="center"/>
        <w:tblLook w:val="04A0" w:firstRow="1" w:lastRow="0" w:firstColumn="1" w:lastColumn="0" w:noHBand="0" w:noVBand="1"/>
      </w:tblPr>
      <w:tblGrid>
        <w:gridCol w:w="2370"/>
        <w:gridCol w:w="2266"/>
        <w:gridCol w:w="2036"/>
      </w:tblGrid>
      <w:tr w:rsidR="00D157B9" w:rsidRPr="00695DA1" w14:paraId="414DF738" w14:textId="77777777" w:rsidTr="00D15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pct"/>
          </w:tcPr>
          <w:p w14:paraId="28BCD7DA" w14:textId="77777777" w:rsidR="00D157B9" w:rsidRPr="00695DA1" w:rsidRDefault="00D157B9" w:rsidP="00357135">
            <w:pPr>
              <w:rPr>
                <w:rFonts w:cs="Arial"/>
                <w:b w:val="0"/>
                <w:szCs w:val="20"/>
                <w:lang w:val="es-ES"/>
              </w:rPr>
            </w:pPr>
            <w:r w:rsidRPr="00695DA1">
              <w:rPr>
                <w:rFonts w:cs="Arial"/>
                <w:szCs w:val="20"/>
                <w:lang w:val="es-ES"/>
              </w:rPr>
              <w:t>Número de capas</w:t>
            </w:r>
          </w:p>
        </w:tc>
        <w:tc>
          <w:tcPr>
            <w:tcW w:w="1698" w:type="pct"/>
            <w:shd w:val="clear" w:color="auto" w:fill="D9D9D9" w:themeFill="background1" w:themeFillShade="D9"/>
          </w:tcPr>
          <w:p w14:paraId="6FB198FD" w14:textId="77777777" w:rsidR="00D157B9" w:rsidRPr="00695DA1" w:rsidRDefault="00D157B9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20"/>
                <w:lang w:val="es-ES"/>
              </w:rPr>
            </w:pPr>
            <w:r w:rsidRPr="00695DA1">
              <w:rPr>
                <w:rFonts w:cs="Arial"/>
                <w:szCs w:val="20"/>
                <w:lang w:val="es-ES"/>
              </w:rPr>
              <w:t>Espesor (</w:t>
            </w:r>
            <w:r w:rsidRPr="00695DA1">
              <w:rPr>
                <w:rFonts w:ascii="Calibri" w:hAnsi="Calibri" w:cs="Calibri"/>
                <w:szCs w:val="20"/>
                <w:lang w:val="es-ES"/>
              </w:rPr>
              <w:t>µ</w:t>
            </w:r>
            <w:r w:rsidRPr="00695DA1">
              <w:rPr>
                <w:rFonts w:cs="Arial"/>
                <w:szCs w:val="20"/>
                <w:lang w:val="es-ES"/>
              </w:rPr>
              <w:t>m)</w:t>
            </w:r>
          </w:p>
        </w:tc>
        <w:tc>
          <w:tcPr>
            <w:tcW w:w="1527" w:type="pct"/>
            <w:shd w:val="clear" w:color="auto" w:fill="D9D9D9" w:themeFill="background1" w:themeFillShade="D9"/>
          </w:tcPr>
          <w:p w14:paraId="0B47171A" w14:textId="77777777" w:rsidR="00D157B9" w:rsidRPr="00695DA1" w:rsidRDefault="00D157B9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20"/>
                <w:lang w:val="es-ES"/>
              </w:rPr>
            </w:pPr>
            <w:r w:rsidRPr="00695DA1">
              <w:rPr>
                <w:rFonts w:cs="Arial"/>
                <w:szCs w:val="20"/>
                <w:lang w:val="es-ES"/>
              </w:rPr>
              <w:t>Espesor total (</w:t>
            </w:r>
            <w:r w:rsidRPr="00695DA1">
              <w:rPr>
                <w:rFonts w:ascii="Calibri" w:hAnsi="Calibri" w:cs="Calibri"/>
                <w:szCs w:val="20"/>
                <w:lang w:val="es-ES"/>
              </w:rPr>
              <w:t>µ</w:t>
            </w:r>
            <w:r w:rsidRPr="00695DA1">
              <w:rPr>
                <w:rFonts w:cs="Arial"/>
                <w:szCs w:val="20"/>
                <w:lang w:val="es-ES"/>
              </w:rPr>
              <w:t>m)</w:t>
            </w:r>
          </w:p>
        </w:tc>
      </w:tr>
      <w:tr w:rsidR="00D157B9" w:rsidRPr="00695DA1" w14:paraId="39A39660" w14:textId="77777777" w:rsidTr="00D157B9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pct"/>
            <w:shd w:val="clear" w:color="auto" w:fill="FBFBFB"/>
          </w:tcPr>
          <w:p w14:paraId="364C805C" w14:textId="77777777" w:rsidR="00D157B9" w:rsidRPr="00695DA1" w:rsidRDefault="00D157B9" w:rsidP="00357135">
            <w:pPr>
              <w:jc w:val="center"/>
              <w:rPr>
                <w:rFonts w:cs="Arial"/>
                <w:szCs w:val="20"/>
                <w:lang w:val="es-ES"/>
              </w:rPr>
            </w:pPr>
          </w:p>
        </w:tc>
        <w:tc>
          <w:tcPr>
            <w:tcW w:w="1698" w:type="pct"/>
          </w:tcPr>
          <w:p w14:paraId="2FE52822" w14:textId="77777777" w:rsidR="00D157B9" w:rsidRPr="00695DA1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  <w:lang w:val="es-ES"/>
              </w:rPr>
            </w:pPr>
          </w:p>
        </w:tc>
        <w:tc>
          <w:tcPr>
            <w:tcW w:w="1527" w:type="pct"/>
          </w:tcPr>
          <w:p w14:paraId="05416A9C" w14:textId="77777777" w:rsidR="00D157B9" w:rsidRPr="00695DA1" w:rsidRDefault="00D157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  <w:lang w:val="es-ES"/>
              </w:rPr>
            </w:pPr>
          </w:p>
        </w:tc>
      </w:tr>
    </w:tbl>
    <w:p w14:paraId="18069D57" w14:textId="77777777" w:rsidR="00695DA1" w:rsidRPr="009C445C" w:rsidRDefault="00695DA1" w:rsidP="0033736C">
      <w:pPr>
        <w:rPr>
          <w:sz w:val="4"/>
          <w:szCs w:val="4"/>
        </w:rPr>
      </w:pPr>
    </w:p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547"/>
        <w:gridCol w:w="4639"/>
      </w:tblGrid>
      <w:tr w:rsidR="00D157B9" w:rsidRPr="00C736BA" w14:paraId="4B543ECA" w14:textId="77777777" w:rsidTr="009C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300536CE" w14:textId="4BBF8309" w:rsidR="00D157B9" w:rsidRPr="00C736BA" w:rsidRDefault="00D157B9" w:rsidP="00357135">
            <w:pPr>
              <w:jc w:val="left"/>
            </w:pPr>
            <w:bookmarkStart w:id="2" w:name="_Hlk38537163"/>
            <w:r w:rsidRPr="00C736BA">
              <w:t>Especificaciones del cliente</w:t>
            </w:r>
          </w:p>
        </w:tc>
        <w:tc>
          <w:tcPr>
            <w:tcW w:w="3228" w:type="pct"/>
          </w:tcPr>
          <w:p w14:paraId="531442D1" w14:textId="77777777" w:rsidR="00D157B9" w:rsidRPr="00C736BA" w:rsidRDefault="00D157B9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157B9" w:rsidRPr="00C736BA" w14:paraId="2A6FBC3B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79F9B6AD" w14:textId="0D12C0BF" w:rsidR="00D157B9" w:rsidRPr="00C736BA" w:rsidRDefault="00D157B9" w:rsidP="00357135">
            <w:r w:rsidRPr="00C736BA">
              <w:t>Declaración de conformidad</w:t>
            </w:r>
          </w:p>
        </w:tc>
        <w:tc>
          <w:tcPr>
            <w:tcW w:w="3228" w:type="pct"/>
          </w:tcPr>
          <w:p w14:paraId="7BE20F3E" w14:textId="77777777" w:rsidR="00D157B9" w:rsidRPr="00C736BA" w:rsidRDefault="00D157B9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157B9" w:rsidRPr="00C736BA" w14:paraId="3B336612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pct"/>
          </w:tcPr>
          <w:p w14:paraId="1B94DCE8" w14:textId="77777777" w:rsidR="00D157B9" w:rsidRPr="00C736BA" w:rsidRDefault="00D157B9" w:rsidP="00357135">
            <w:r w:rsidRPr="00C736BA">
              <w:t>Observaciones</w:t>
            </w:r>
          </w:p>
        </w:tc>
        <w:tc>
          <w:tcPr>
            <w:tcW w:w="3228" w:type="pct"/>
          </w:tcPr>
          <w:p w14:paraId="38EB6FF9" w14:textId="77777777" w:rsidR="00D157B9" w:rsidRPr="00C736BA" w:rsidRDefault="00D157B9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2"/>
    </w:tbl>
    <w:p w14:paraId="567A61C2" w14:textId="786A2009" w:rsidR="00D157B9" w:rsidRDefault="00D157B9" w:rsidP="000E424F"/>
    <w:sdt>
      <w:sdtPr>
        <w:id w:val="-1266995912"/>
        <w:showingPlcHdr/>
        <w:picture/>
      </w:sdtPr>
      <w:sdtEndPr/>
      <w:sdtContent>
        <w:p w14:paraId="1A5BE445" w14:textId="6930F841" w:rsidR="00E44894" w:rsidRDefault="00E44894" w:rsidP="00E44894">
          <w:pPr>
            <w:jc w:val="center"/>
          </w:pPr>
          <w:r>
            <w:rPr>
              <w:noProof/>
            </w:rPr>
            <w:drawing>
              <wp:inline distT="0" distB="0" distL="0" distR="0" wp14:anchorId="716D4959" wp14:editId="31857D9F">
                <wp:extent cx="1906270" cy="1906270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2F8A6F4" w14:textId="165555C4" w:rsidR="00695DA1" w:rsidRPr="0033736C" w:rsidRDefault="00695DA1" w:rsidP="00695DA1">
      <w:pPr>
        <w:jc w:val="center"/>
        <w:rPr>
          <w:b/>
          <w:bCs/>
          <w:color w:val="4472C4" w:themeColor="accent1"/>
          <w:szCs w:val="20"/>
        </w:rPr>
      </w:pPr>
      <w:r w:rsidRPr="0033736C">
        <w:rPr>
          <w:b/>
          <w:bCs/>
          <w:color w:val="4472C4" w:themeColor="accent1"/>
          <w:szCs w:val="20"/>
        </w:rPr>
        <w:t>Micrografía 1. Análisis del número de capas de la muestra “”.</w:t>
      </w:r>
    </w:p>
    <w:p w14:paraId="75884C7C" w14:textId="00FA2C72" w:rsidR="00695DA1" w:rsidRPr="00CF7AB9" w:rsidRDefault="00695DA1" w:rsidP="00CF7AB9">
      <w:pPr>
        <w:pStyle w:val="Prrafodelista"/>
        <w:numPr>
          <w:ilvl w:val="1"/>
          <w:numId w:val="7"/>
        </w:numPr>
        <w:rPr>
          <w:b/>
          <w:bCs/>
        </w:rPr>
      </w:pPr>
      <w:r w:rsidRPr="00CF7AB9">
        <w:rPr>
          <w:b/>
          <w:bCs/>
        </w:rPr>
        <w:t>Determinación de pellets por gramo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843"/>
        <w:gridCol w:w="709"/>
        <w:gridCol w:w="1842"/>
        <w:gridCol w:w="2410"/>
      </w:tblGrid>
      <w:tr w:rsidR="000571C6" w:rsidRPr="00863BD5" w14:paraId="481A28BD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5"/>
            <w:shd w:val="clear" w:color="auto" w:fill="D0CECE" w:themeFill="background2" w:themeFillShade="E6"/>
          </w:tcPr>
          <w:p w14:paraId="70ECD0FB" w14:textId="77777777" w:rsidR="000571C6" w:rsidRPr="00863BD5" w:rsidRDefault="000571C6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0571C6" w:rsidRPr="00863BD5" w14:paraId="511350D3" w14:textId="77777777" w:rsidTr="000571C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shd w:val="clear" w:color="auto" w:fill="E7E6E6" w:themeFill="background2"/>
          </w:tcPr>
          <w:p w14:paraId="2E99C8BB" w14:textId="26FFD5F4" w:rsidR="000571C6" w:rsidRPr="00863BD5" w:rsidRDefault="000571C6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4961" w:type="dxa"/>
            <w:gridSpan w:val="3"/>
          </w:tcPr>
          <w:p w14:paraId="142E58DA" w14:textId="0C8DD161" w:rsidR="000571C6" w:rsidRPr="00863BD5" w:rsidRDefault="000571C6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</w:tr>
      <w:tr w:rsidR="000571C6" w:rsidRPr="00863BD5" w14:paraId="31E05273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5"/>
            <w:shd w:val="clear" w:color="auto" w:fill="D0CECE" w:themeFill="background2" w:themeFillShade="E6"/>
          </w:tcPr>
          <w:p w14:paraId="6D10A03E" w14:textId="77777777" w:rsidR="000571C6" w:rsidRPr="00472B85" w:rsidRDefault="000571C6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0571C6" w:rsidRPr="00863BD5" w14:paraId="021F84E3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EDEDED" w:themeFill="accent3" w:themeFillTint="33"/>
          </w:tcPr>
          <w:p w14:paraId="05C7DD39" w14:textId="77777777" w:rsidR="000571C6" w:rsidRPr="00472B85" w:rsidRDefault="000571C6" w:rsidP="00357135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552" w:type="dxa"/>
            <w:gridSpan w:val="2"/>
          </w:tcPr>
          <w:p w14:paraId="5F7E8635" w14:textId="77777777" w:rsidR="000571C6" w:rsidRPr="00D157B9" w:rsidRDefault="000571C6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°C</w:t>
            </w:r>
          </w:p>
        </w:tc>
        <w:tc>
          <w:tcPr>
            <w:tcW w:w="1842" w:type="dxa"/>
            <w:shd w:val="clear" w:color="auto" w:fill="EDEDED" w:themeFill="accent3" w:themeFillTint="33"/>
          </w:tcPr>
          <w:p w14:paraId="13EF896E" w14:textId="77777777" w:rsidR="000571C6" w:rsidRPr="00472B85" w:rsidRDefault="000571C6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410" w:type="dxa"/>
          </w:tcPr>
          <w:p w14:paraId="67780332" w14:textId="77777777" w:rsidR="000571C6" w:rsidRPr="00D157B9" w:rsidRDefault="000571C6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%</w:t>
            </w:r>
          </w:p>
        </w:tc>
      </w:tr>
    </w:tbl>
    <w:p w14:paraId="5DD03212" w14:textId="64F8A602" w:rsidR="000571C6" w:rsidRDefault="000571C6" w:rsidP="0033736C">
      <w:pPr>
        <w:pStyle w:val="Tabla"/>
      </w:pPr>
      <w:r w:rsidRPr="000E424F">
        <w:t xml:space="preserve">Resultados de la determinación </w:t>
      </w:r>
      <w:r>
        <w:t>de pellets por gramo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0571C6" w:rsidRPr="00E37126" w14:paraId="7E46A1A6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6CE67DBB" w14:textId="77777777" w:rsidR="000571C6" w:rsidRPr="00E37126" w:rsidRDefault="000571C6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172702F" w14:textId="77777777" w:rsidR="000571C6" w:rsidRPr="00E37126" w:rsidRDefault="000571C6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324DFB" w14:textId="7E646440" w:rsidR="000571C6" w:rsidRPr="000571C6" w:rsidRDefault="000571C6" w:rsidP="000571C6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130"/>
      </w:tblGrid>
      <w:tr w:rsidR="000571C6" w:rsidRPr="00C736BA" w14:paraId="3EE74A40" w14:textId="77777777" w:rsidTr="00057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BDBDB" w:themeFill="accent3" w:themeFillTint="66"/>
          </w:tcPr>
          <w:p w14:paraId="45775AE3" w14:textId="54CC77B2" w:rsidR="000571C6" w:rsidRPr="000571C6" w:rsidRDefault="000571C6" w:rsidP="000571C6">
            <w:pPr>
              <w:jc w:val="left"/>
            </w:pPr>
            <w:r w:rsidRPr="000571C6">
              <w:t>Pellets por gramo</w:t>
            </w:r>
          </w:p>
        </w:tc>
        <w:tc>
          <w:tcPr>
            <w:tcW w:w="2130" w:type="dxa"/>
            <w:shd w:val="clear" w:color="auto" w:fill="FFFFFF" w:themeFill="background1"/>
          </w:tcPr>
          <w:p w14:paraId="0EE694CE" w14:textId="77777777" w:rsidR="000571C6" w:rsidRPr="00C736BA" w:rsidRDefault="000571C6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71C6" w:rsidRPr="00C736BA" w14:paraId="6EF98921" w14:textId="77777777" w:rsidTr="000571C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BDBDB" w:themeFill="accent3" w:themeFillTint="66"/>
          </w:tcPr>
          <w:p w14:paraId="1D11FA85" w14:textId="68C2F18A" w:rsidR="000571C6" w:rsidRPr="000571C6" w:rsidRDefault="000571C6" w:rsidP="000571C6">
            <w:pPr>
              <w:rPr>
                <w:b/>
              </w:rPr>
            </w:pPr>
            <w:r w:rsidRPr="000571C6">
              <w:rPr>
                <w:b/>
              </w:rPr>
              <w:t>Aditivo matizante</w:t>
            </w:r>
          </w:p>
        </w:tc>
        <w:tc>
          <w:tcPr>
            <w:tcW w:w="2130" w:type="dxa"/>
            <w:shd w:val="clear" w:color="auto" w:fill="FFFFFF" w:themeFill="background1"/>
          </w:tcPr>
          <w:p w14:paraId="55C4839A" w14:textId="77777777" w:rsidR="000571C6" w:rsidRPr="00C736BA" w:rsidRDefault="000571C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F97C94B" w14:textId="4FF89D93" w:rsidR="000571C6" w:rsidRDefault="000571C6" w:rsidP="000571C6"/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689"/>
        <w:gridCol w:w="4497"/>
      </w:tblGrid>
      <w:tr w:rsidR="000571C6" w:rsidRPr="00C736BA" w14:paraId="4930DABF" w14:textId="77777777" w:rsidTr="009C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01E6BE10" w14:textId="6A9C313A" w:rsidR="000571C6" w:rsidRPr="00C736BA" w:rsidRDefault="000571C6" w:rsidP="00357135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29" w:type="pct"/>
          </w:tcPr>
          <w:p w14:paraId="0C162908" w14:textId="77777777" w:rsidR="000571C6" w:rsidRPr="00C736BA" w:rsidRDefault="000571C6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71C6" w:rsidRPr="00C736BA" w14:paraId="718F1966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72449CC1" w14:textId="051964F3" w:rsidR="000571C6" w:rsidRPr="00C736BA" w:rsidRDefault="000571C6" w:rsidP="00357135">
            <w:r w:rsidRPr="00C736BA">
              <w:t>Declaración de conformidad</w:t>
            </w:r>
          </w:p>
        </w:tc>
        <w:tc>
          <w:tcPr>
            <w:tcW w:w="3129" w:type="pct"/>
          </w:tcPr>
          <w:p w14:paraId="4D3E7EB1" w14:textId="77777777" w:rsidR="000571C6" w:rsidRPr="00C736BA" w:rsidRDefault="000571C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71C6" w:rsidRPr="00C736BA" w14:paraId="52C3D7D5" w14:textId="77777777" w:rsidTr="009C445C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19CE5ABD" w14:textId="77777777" w:rsidR="000571C6" w:rsidRPr="00C736BA" w:rsidRDefault="000571C6" w:rsidP="00357135">
            <w:r w:rsidRPr="00C736BA">
              <w:t>Observaciones</w:t>
            </w:r>
          </w:p>
        </w:tc>
        <w:tc>
          <w:tcPr>
            <w:tcW w:w="3129" w:type="pct"/>
          </w:tcPr>
          <w:p w14:paraId="1C7BC1BB" w14:textId="77777777" w:rsidR="000571C6" w:rsidRPr="00C736BA" w:rsidRDefault="000571C6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C20020" w14:textId="40FEF83E" w:rsidR="000571C6" w:rsidRDefault="000571C6" w:rsidP="000571C6"/>
    <w:p w14:paraId="09028424" w14:textId="0E6FB041" w:rsidR="00CF7AB9" w:rsidRPr="00CF7AB9" w:rsidRDefault="00CF7AB9" w:rsidP="00CF7AB9">
      <w:pPr>
        <w:pStyle w:val="Prrafodelista"/>
        <w:numPr>
          <w:ilvl w:val="1"/>
          <w:numId w:val="7"/>
        </w:numPr>
        <w:rPr>
          <w:b/>
          <w:bCs/>
        </w:rPr>
      </w:pPr>
      <w:r w:rsidRPr="00CF7AB9">
        <w:rPr>
          <w:b/>
          <w:bCs/>
        </w:rPr>
        <w:t>Determinación de compuestos por espectrometría infrarroja por transformada de Fourier FTIR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843"/>
        <w:gridCol w:w="709"/>
        <w:gridCol w:w="1842"/>
        <w:gridCol w:w="2410"/>
      </w:tblGrid>
      <w:tr w:rsidR="00CF7AB9" w:rsidRPr="00863BD5" w14:paraId="195DE34A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5"/>
            <w:shd w:val="clear" w:color="auto" w:fill="D0CECE" w:themeFill="background2" w:themeFillShade="E6"/>
          </w:tcPr>
          <w:p w14:paraId="76EDBC4E" w14:textId="77777777" w:rsidR="00CF7AB9" w:rsidRPr="00863BD5" w:rsidRDefault="00CF7AB9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CF7AB9" w:rsidRPr="00863BD5" w14:paraId="652439BE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shd w:val="clear" w:color="auto" w:fill="E7E6E6" w:themeFill="background2"/>
          </w:tcPr>
          <w:p w14:paraId="41E5578A" w14:textId="77777777" w:rsidR="00CF7AB9" w:rsidRPr="00863BD5" w:rsidRDefault="00CF7AB9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4961" w:type="dxa"/>
            <w:gridSpan w:val="3"/>
          </w:tcPr>
          <w:p w14:paraId="165C11D1" w14:textId="77777777" w:rsidR="00CF7AB9" w:rsidRPr="00863BD5" w:rsidRDefault="00CF7A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</w:tr>
      <w:tr w:rsidR="00CF7AB9" w:rsidRPr="00863BD5" w14:paraId="4D43B408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5"/>
            <w:shd w:val="clear" w:color="auto" w:fill="D0CECE" w:themeFill="background2" w:themeFillShade="E6"/>
          </w:tcPr>
          <w:p w14:paraId="39C81E6B" w14:textId="77777777" w:rsidR="00CF7AB9" w:rsidRPr="00472B85" w:rsidRDefault="00CF7AB9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CF7AB9" w:rsidRPr="00863BD5" w14:paraId="3FF64B52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EDEDED" w:themeFill="accent3" w:themeFillTint="33"/>
          </w:tcPr>
          <w:p w14:paraId="395E637C" w14:textId="77777777" w:rsidR="00CF7AB9" w:rsidRPr="00472B85" w:rsidRDefault="00CF7AB9" w:rsidP="00357135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552" w:type="dxa"/>
            <w:gridSpan w:val="2"/>
          </w:tcPr>
          <w:p w14:paraId="751B57F2" w14:textId="77777777" w:rsidR="00CF7AB9" w:rsidRPr="00D157B9" w:rsidRDefault="00CF7A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°C</w:t>
            </w:r>
          </w:p>
        </w:tc>
        <w:tc>
          <w:tcPr>
            <w:tcW w:w="1842" w:type="dxa"/>
            <w:shd w:val="clear" w:color="auto" w:fill="EDEDED" w:themeFill="accent3" w:themeFillTint="33"/>
          </w:tcPr>
          <w:p w14:paraId="3509DF31" w14:textId="77777777" w:rsidR="00CF7AB9" w:rsidRPr="00472B85" w:rsidRDefault="00CF7A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410" w:type="dxa"/>
          </w:tcPr>
          <w:p w14:paraId="56C43371" w14:textId="77777777" w:rsidR="00CF7AB9" w:rsidRPr="00D157B9" w:rsidRDefault="00CF7AB9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%</w:t>
            </w:r>
          </w:p>
        </w:tc>
      </w:tr>
    </w:tbl>
    <w:p w14:paraId="108648BB" w14:textId="3A4280D0" w:rsidR="000571C6" w:rsidRDefault="000571C6" w:rsidP="000571C6"/>
    <w:p w14:paraId="245490CB" w14:textId="5B437E6E" w:rsidR="00F328FF" w:rsidRDefault="00F328FF" w:rsidP="000571C6"/>
    <w:p w14:paraId="47563520" w14:textId="5140ED6E" w:rsidR="00F328FF" w:rsidRDefault="00F328FF" w:rsidP="000571C6"/>
    <w:p w14:paraId="42E188E0" w14:textId="614CD323" w:rsidR="00F328FF" w:rsidRDefault="00F328FF" w:rsidP="000571C6"/>
    <w:p w14:paraId="5B4CD6C8" w14:textId="77777777" w:rsidR="00F328FF" w:rsidRPr="000571C6" w:rsidRDefault="00F328FF" w:rsidP="000571C6"/>
    <w:p w14:paraId="2F895F8F" w14:textId="19FE1D12" w:rsidR="00CF7AB9" w:rsidRDefault="00CF7AB9" w:rsidP="00CF7AB9">
      <w:pPr>
        <w:pStyle w:val="Tabla"/>
      </w:pPr>
      <w:r w:rsidRPr="00CF7AB9">
        <w:lastRenderedPageBreak/>
        <w:t xml:space="preserve">Resultados de la determinación de compuestos por </w:t>
      </w:r>
      <w:r w:rsidR="004C0C39">
        <w:br/>
      </w:r>
      <w:r w:rsidRPr="00CF7AB9">
        <w:t>espectrometría infrarroja por transformada de Fourier FTIR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4C0C39" w:rsidRPr="00E37126" w14:paraId="7EA21870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32428B69" w14:textId="77777777" w:rsidR="004C0C39" w:rsidRPr="00E37126" w:rsidRDefault="004C0C39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3DEB156F" w14:textId="77777777" w:rsidR="004C0C39" w:rsidRPr="00E37126" w:rsidRDefault="004C0C39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3D73615" w14:textId="787A1D79" w:rsidR="004C0C39" w:rsidRPr="004C0C39" w:rsidRDefault="004C0C39" w:rsidP="000571C6">
      <w:pPr>
        <w:rPr>
          <w:sz w:val="2"/>
          <w:szCs w:val="2"/>
        </w:rPr>
      </w:pPr>
    </w:p>
    <w:tbl>
      <w:tblPr>
        <w:tblStyle w:val="Estilo1"/>
        <w:tblW w:w="0" w:type="auto"/>
        <w:tblInd w:w="988" w:type="dxa"/>
        <w:tblLook w:val="04A0" w:firstRow="1" w:lastRow="0" w:firstColumn="1" w:lastColumn="0" w:noHBand="0" w:noVBand="1"/>
      </w:tblPr>
      <w:tblGrid>
        <w:gridCol w:w="1975"/>
        <w:gridCol w:w="1945"/>
        <w:gridCol w:w="1975"/>
        <w:gridCol w:w="1945"/>
      </w:tblGrid>
      <w:tr w:rsidR="004C0C39" w:rsidRPr="004C0C39" w14:paraId="4414FC13" w14:textId="77777777" w:rsidTr="004C0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8" w:type="dxa"/>
            <w:gridSpan w:val="4"/>
          </w:tcPr>
          <w:p w14:paraId="15B461B4" w14:textId="1699676E" w:rsidR="004C0C39" w:rsidRPr="004C0C39" w:rsidRDefault="004C0C39" w:rsidP="004C0C39">
            <w:pPr>
              <w:rPr>
                <w:szCs w:val="16"/>
              </w:rPr>
            </w:pPr>
            <w:r w:rsidRPr="004C0C39">
              <w:rPr>
                <w:szCs w:val="16"/>
              </w:rPr>
              <w:t>FTIR</w:t>
            </w:r>
            <w:r w:rsidRPr="004C0C39">
              <w:rPr>
                <w:szCs w:val="16"/>
                <w:vertAlign w:val="superscript"/>
              </w:rPr>
              <w:t>1</w:t>
            </w:r>
          </w:p>
        </w:tc>
      </w:tr>
      <w:tr w:rsidR="004C0C39" w:rsidRPr="004C0C39" w14:paraId="4C6D01CB" w14:textId="77777777" w:rsidTr="004C0C3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shd w:val="clear" w:color="auto" w:fill="F2F2F2" w:themeFill="background1" w:themeFillShade="F2"/>
          </w:tcPr>
          <w:p w14:paraId="74173BE4" w14:textId="0D91E5C5" w:rsidR="004C0C39" w:rsidRPr="004C0C39" w:rsidRDefault="004C0C39" w:rsidP="004C0C39">
            <w:pPr>
              <w:jc w:val="center"/>
              <w:rPr>
                <w:szCs w:val="16"/>
              </w:rPr>
            </w:pPr>
            <w:r w:rsidRPr="004C0C39">
              <w:rPr>
                <w:szCs w:val="16"/>
              </w:rPr>
              <w:t>Compuesto 1</w:t>
            </w:r>
          </w:p>
        </w:tc>
        <w:tc>
          <w:tcPr>
            <w:tcW w:w="2197" w:type="dxa"/>
            <w:shd w:val="clear" w:color="auto" w:fill="F2F2F2" w:themeFill="background1" w:themeFillShade="F2"/>
          </w:tcPr>
          <w:p w14:paraId="3A61959C" w14:textId="3A709524" w:rsidR="004C0C39" w:rsidRPr="004C0C39" w:rsidRDefault="004C0C39" w:rsidP="004C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4C0C39">
              <w:rPr>
                <w:b/>
                <w:szCs w:val="16"/>
              </w:rPr>
              <w:t>Identidad (%)</w:t>
            </w:r>
          </w:p>
        </w:tc>
        <w:tc>
          <w:tcPr>
            <w:tcW w:w="2197" w:type="dxa"/>
            <w:shd w:val="clear" w:color="auto" w:fill="F2F2F2" w:themeFill="background1" w:themeFillShade="F2"/>
          </w:tcPr>
          <w:p w14:paraId="4CB55E35" w14:textId="61E70AD4" w:rsidR="004C0C39" w:rsidRPr="004C0C39" w:rsidRDefault="004C0C39" w:rsidP="004C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4C0C39">
              <w:rPr>
                <w:b/>
                <w:szCs w:val="16"/>
              </w:rPr>
              <w:t>Compuesto 2</w:t>
            </w:r>
          </w:p>
        </w:tc>
        <w:tc>
          <w:tcPr>
            <w:tcW w:w="2197" w:type="dxa"/>
            <w:shd w:val="clear" w:color="auto" w:fill="F2F2F2" w:themeFill="background1" w:themeFillShade="F2"/>
          </w:tcPr>
          <w:p w14:paraId="64EBFD9B" w14:textId="7D3CBC83" w:rsidR="004C0C39" w:rsidRPr="004C0C39" w:rsidRDefault="004C0C39" w:rsidP="004C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4C0C39">
              <w:rPr>
                <w:b/>
                <w:szCs w:val="16"/>
              </w:rPr>
              <w:t>Identidad (%)</w:t>
            </w:r>
          </w:p>
        </w:tc>
      </w:tr>
      <w:tr w:rsidR="004C0C39" w:rsidRPr="004C0C39" w14:paraId="66C26D62" w14:textId="77777777" w:rsidTr="004C0C3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shd w:val="clear" w:color="auto" w:fill="FBFBFB"/>
          </w:tcPr>
          <w:p w14:paraId="0CEAA476" w14:textId="77777777" w:rsidR="004C0C39" w:rsidRPr="004C0C39" w:rsidRDefault="004C0C39" w:rsidP="004C0C39">
            <w:pPr>
              <w:jc w:val="center"/>
              <w:rPr>
                <w:szCs w:val="16"/>
              </w:rPr>
            </w:pPr>
          </w:p>
        </w:tc>
        <w:tc>
          <w:tcPr>
            <w:tcW w:w="2197" w:type="dxa"/>
          </w:tcPr>
          <w:p w14:paraId="20B402EF" w14:textId="77777777" w:rsidR="004C0C39" w:rsidRPr="004C0C39" w:rsidRDefault="004C0C39" w:rsidP="004C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  <w:tc>
          <w:tcPr>
            <w:tcW w:w="2197" w:type="dxa"/>
          </w:tcPr>
          <w:p w14:paraId="34E149EA" w14:textId="77777777" w:rsidR="004C0C39" w:rsidRPr="004C0C39" w:rsidRDefault="004C0C39" w:rsidP="004C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  <w:tc>
          <w:tcPr>
            <w:tcW w:w="2197" w:type="dxa"/>
          </w:tcPr>
          <w:p w14:paraId="41DD6D99" w14:textId="77777777" w:rsidR="004C0C39" w:rsidRPr="004C0C39" w:rsidRDefault="004C0C39" w:rsidP="004C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</w:tr>
    </w:tbl>
    <w:p w14:paraId="7FC991E8" w14:textId="66BABACB" w:rsidR="004C0C39" w:rsidRPr="004C0C39" w:rsidRDefault="004C0C39" w:rsidP="000571C6">
      <w:pPr>
        <w:rPr>
          <w:sz w:val="2"/>
          <w:szCs w:val="2"/>
        </w:rPr>
      </w:pPr>
    </w:p>
    <w:tbl>
      <w:tblPr>
        <w:tblStyle w:val="Estilo1"/>
        <w:tblW w:w="4070" w:type="pct"/>
        <w:jc w:val="center"/>
        <w:tblLook w:val="04A0" w:firstRow="1" w:lastRow="0" w:firstColumn="1" w:lastColumn="0" w:noHBand="0" w:noVBand="1"/>
      </w:tblPr>
      <w:tblGrid>
        <w:gridCol w:w="2689"/>
        <w:gridCol w:w="4497"/>
      </w:tblGrid>
      <w:tr w:rsidR="004C0C39" w:rsidRPr="00C736BA" w14:paraId="6E404C27" w14:textId="77777777" w:rsidTr="00F328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2C5AD645" w14:textId="4417C877" w:rsidR="004C0C39" w:rsidRPr="00C736BA" w:rsidRDefault="004C0C39" w:rsidP="00357135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29" w:type="pct"/>
          </w:tcPr>
          <w:p w14:paraId="33DADC40" w14:textId="77777777" w:rsidR="004C0C39" w:rsidRPr="00C736BA" w:rsidRDefault="004C0C39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C0C39" w:rsidRPr="00C736BA" w14:paraId="2ABF373A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33B66A42" w14:textId="5F724DDA" w:rsidR="004C0C39" w:rsidRPr="00C736BA" w:rsidRDefault="004C0C39" w:rsidP="00357135">
            <w:r w:rsidRPr="00C736BA">
              <w:t>Declaración de conformidad</w:t>
            </w:r>
          </w:p>
        </w:tc>
        <w:tc>
          <w:tcPr>
            <w:tcW w:w="3129" w:type="pct"/>
          </w:tcPr>
          <w:p w14:paraId="781723A4" w14:textId="77777777" w:rsidR="004C0C39" w:rsidRPr="00C736BA" w:rsidRDefault="004C0C39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C0C39" w:rsidRPr="00C736BA" w14:paraId="20ED005E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pct"/>
          </w:tcPr>
          <w:p w14:paraId="04B66E3C" w14:textId="77777777" w:rsidR="004C0C39" w:rsidRPr="00C736BA" w:rsidRDefault="004C0C39" w:rsidP="00357135">
            <w:r w:rsidRPr="00C736BA">
              <w:t>Observaciones</w:t>
            </w:r>
          </w:p>
        </w:tc>
        <w:tc>
          <w:tcPr>
            <w:tcW w:w="3129" w:type="pct"/>
          </w:tcPr>
          <w:p w14:paraId="65AFB62E" w14:textId="77777777" w:rsidR="004C0C39" w:rsidRPr="00C736BA" w:rsidRDefault="004C0C39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F7DFA38" w14:textId="148F7813" w:rsidR="004C0C39" w:rsidRDefault="004C0C39" w:rsidP="004C0C39">
      <w:pPr>
        <w:spacing w:after="0"/>
      </w:pPr>
    </w:p>
    <w:sdt>
      <w:sdtPr>
        <w:id w:val="-283420726"/>
        <w:showingPlcHdr/>
        <w:picture/>
      </w:sdtPr>
      <w:sdtEndPr/>
      <w:sdtContent>
        <w:p w14:paraId="5EFE1A7C" w14:textId="559F89DC" w:rsidR="00E44894" w:rsidRDefault="00E44894" w:rsidP="00E44894">
          <w:pPr>
            <w:spacing w:after="0"/>
            <w:jc w:val="center"/>
          </w:pPr>
          <w:r>
            <w:rPr>
              <w:noProof/>
            </w:rPr>
            <w:drawing>
              <wp:inline distT="0" distB="0" distL="0" distR="0" wp14:anchorId="6F66DFFC" wp14:editId="45A13C9F">
                <wp:extent cx="1906270" cy="1906270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94B2078" w14:textId="77777777" w:rsidR="00E44894" w:rsidRDefault="00E44894" w:rsidP="004C0C39">
      <w:pPr>
        <w:spacing w:after="0"/>
      </w:pPr>
    </w:p>
    <w:p w14:paraId="2E4BC895" w14:textId="7F9E43E6" w:rsidR="004C0C39" w:rsidRDefault="004C0C39" w:rsidP="004C0C39">
      <w:pPr>
        <w:spacing w:after="0"/>
      </w:pPr>
      <w:r w:rsidRPr="004C0C39">
        <w:rPr>
          <w:b/>
          <w:bCs/>
        </w:rPr>
        <w:t xml:space="preserve">Nota: </w:t>
      </w:r>
      <w:r w:rsidRPr="00357135">
        <w:rPr>
          <w:vertAlign w:val="superscript"/>
        </w:rPr>
        <w:t>1</w:t>
      </w:r>
      <w:r w:rsidRPr="00357135">
        <w:t xml:space="preserve"> Espectrometría infrarroja por transformada de Fourier.</w:t>
      </w:r>
    </w:p>
    <w:p w14:paraId="759FCA2F" w14:textId="77777777" w:rsidR="00AB7CB7" w:rsidRPr="004C0C39" w:rsidRDefault="00AB7CB7" w:rsidP="004C0C39">
      <w:pPr>
        <w:spacing w:after="0"/>
        <w:rPr>
          <w:b/>
          <w:bCs/>
        </w:rPr>
      </w:pPr>
    </w:p>
    <w:p w14:paraId="64748FBA" w14:textId="08B76C6A" w:rsidR="004C0C39" w:rsidRPr="00AB7CB7" w:rsidRDefault="004C0C39" w:rsidP="00AB7CB7">
      <w:pPr>
        <w:jc w:val="center"/>
        <w:rPr>
          <w:b/>
          <w:bCs/>
          <w:color w:val="4472C4" w:themeColor="accent1"/>
        </w:rPr>
      </w:pPr>
      <w:r w:rsidRPr="00AB7CB7">
        <w:rPr>
          <w:b/>
          <w:bCs/>
          <w:color w:val="4472C4" w:themeColor="accent1"/>
        </w:rPr>
        <w:t>Espectro 1. Determinación de compuestos por FTIR de la muestra “”.</w:t>
      </w:r>
    </w:p>
    <w:p w14:paraId="38C720CE" w14:textId="5F0DDCFE" w:rsidR="000D7B7F" w:rsidRPr="000D7B7F" w:rsidRDefault="000D7B7F" w:rsidP="000D7B7F">
      <w:pPr>
        <w:pStyle w:val="Prrafodelista"/>
        <w:numPr>
          <w:ilvl w:val="1"/>
          <w:numId w:val="7"/>
        </w:numPr>
        <w:rPr>
          <w:b/>
          <w:bCs/>
        </w:rPr>
      </w:pPr>
      <w:r w:rsidRPr="000D7B7F">
        <w:rPr>
          <w:b/>
          <w:bCs/>
        </w:rPr>
        <w:t>Determinación de compuestos por termogravimetría</w:t>
      </w:r>
    </w:p>
    <w:tbl>
      <w:tblPr>
        <w:tblStyle w:val="Estilo2"/>
        <w:tblW w:w="5000" w:type="pct"/>
        <w:jc w:val="center"/>
        <w:tblLook w:val="04A0" w:firstRow="1" w:lastRow="0" w:firstColumn="1" w:lastColumn="0" w:noHBand="0" w:noVBand="1"/>
      </w:tblPr>
      <w:tblGrid>
        <w:gridCol w:w="2264"/>
        <w:gridCol w:w="630"/>
        <w:gridCol w:w="1070"/>
        <w:gridCol w:w="208"/>
        <w:gridCol w:w="1492"/>
        <w:gridCol w:w="955"/>
        <w:gridCol w:w="2209"/>
      </w:tblGrid>
      <w:tr w:rsidR="000D7B7F" w:rsidRPr="00863BD5" w14:paraId="171A7CE9" w14:textId="77777777" w:rsidTr="000D7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7"/>
            <w:shd w:val="clear" w:color="auto" w:fill="D0CECE" w:themeFill="background2" w:themeFillShade="E6"/>
          </w:tcPr>
          <w:p w14:paraId="156321F5" w14:textId="77777777" w:rsidR="000D7B7F" w:rsidRPr="00863BD5" w:rsidRDefault="000D7B7F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0D7B7F" w:rsidRPr="00863BD5" w14:paraId="05EB3F03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pct"/>
            <w:shd w:val="clear" w:color="auto" w:fill="E7E6E6" w:themeFill="background2"/>
          </w:tcPr>
          <w:p w14:paraId="7D1CEB1C" w14:textId="77777777" w:rsidR="00A4281E" w:rsidRDefault="000D7B7F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</w:p>
          <w:p w14:paraId="6E36C65E" w14:textId="72D8AACA" w:rsidR="000D7B7F" w:rsidRPr="00863BD5" w:rsidRDefault="000D7B7F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963" w:type="pct"/>
            <w:gridSpan w:val="2"/>
          </w:tcPr>
          <w:p w14:paraId="4664E82D" w14:textId="2F5C20D2" w:rsidR="000D7B7F" w:rsidRPr="00670AC3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70AC3">
              <w:rPr>
                <w:szCs w:val="18"/>
              </w:rPr>
              <w:t>DD/MM/AAAA</w:t>
            </w:r>
          </w:p>
        </w:tc>
        <w:tc>
          <w:tcPr>
            <w:tcW w:w="963" w:type="pct"/>
            <w:gridSpan w:val="2"/>
            <w:shd w:val="clear" w:color="auto" w:fill="E7E6E6" w:themeFill="background2"/>
          </w:tcPr>
          <w:p w14:paraId="282BF312" w14:textId="1F124708" w:rsidR="000D7B7F" w:rsidRPr="00863BD5" w:rsidRDefault="000D7B7F" w:rsidP="000D7B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0D7B7F">
              <w:rPr>
                <w:b/>
                <w:bCs/>
                <w:szCs w:val="18"/>
              </w:rPr>
              <w:t>Equipo utilizado</w:t>
            </w:r>
          </w:p>
        </w:tc>
        <w:tc>
          <w:tcPr>
            <w:tcW w:w="1792" w:type="pct"/>
            <w:gridSpan w:val="2"/>
          </w:tcPr>
          <w:p w14:paraId="3918C285" w14:textId="4EB1DFF5" w:rsidR="000D7B7F" w:rsidRPr="00670AC3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70AC3">
              <w:rPr>
                <w:szCs w:val="18"/>
              </w:rPr>
              <w:t xml:space="preserve">Analizador termogravimétrico, </w:t>
            </w:r>
            <w:r>
              <w:rPr>
                <w:szCs w:val="18"/>
              </w:rPr>
              <w:br/>
            </w:r>
            <w:r w:rsidRPr="00670AC3">
              <w:rPr>
                <w:szCs w:val="18"/>
              </w:rPr>
              <w:t xml:space="preserve">modelo: 209 F3 </w:t>
            </w:r>
            <w:proofErr w:type="spellStart"/>
            <w:r w:rsidRPr="00670AC3">
              <w:rPr>
                <w:szCs w:val="18"/>
              </w:rPr>
              <w:t>Tarsus</w:t>
            </w:r>
            <w:proofErr w:type="spellEnd"/>
            <w:r w:rsidRPr="00670AC3">
              <w:rPr>
                <w:szCs w:val="18"/>
              </w:rPr>
              <w:t xml:space="preserve"> </w:t>
            </w:r>
            <w:proofErr w:type="spellStart"/>
            <w:r w:rsidRPr="00670AC3">
              <w:rPr>
                <w:szCs w:val="18"/>
              </w:rPr>
              <w:t>Netzsch</w:t>
            </w:r>
            <w:proofErr w:type="spellEnd"/>
          </w:p>
        </w:tc>
      </w:tr>
      <w:tr w:rsidR="00670AC3" w:rsidRPr="00863BD5" w14:paraId="60270CF6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pct"/>
            <w:shd w:val="clear" w:color="auto" w:fill="E7E6E6" w:themeFill="background2"/>
          </w:tcPr>
          <w:p w14:paraId="4C7DBA84" w14:textId="47CB82D5" w:rsidR="000D7B7F" w:rsidRPr="00472B85" w:rsidRDefault="000D7B7F" w:rsidP="00357135">
            <w:pPr>
              <w:rPr>
                <w:b/>
                <w:bCs/>
                <w:szCs w:val="18"/>
              </w:rPr>
            </w:pPr>
            <w:r w:rsidRPr="000D7B7F">
              <w:rPr>
                <w:b/>
                <w:bCs/>
                <w:szCs w:val="18"/>
              </w:rPr>
              <w:t>Pretratamiento</w:t>
            </w:r>
          </w:p>
        </w:tc>
        <w:tc>
          <w:tcPr>
            <w:tcW w:w="963" w:type="pct"/>
            <w:gridSpan w:val="2"/>
          </w:tcPr>
          <w:p w14:paraId="0E692A48" w14:textId="3A1EB477" w:rsidR="000D7B7F" w:rsidRPr="00863BD5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E37E0C">
              <w:rPr>
                <w:sz w:val="18"/>
              </w:rPr>
              <w:t>N/A</w:t>
            </w:r>
          </w:p>
        </w:tc>
        <w:tc>
          <w:tcPr>
            <w:tcW w:w="963" w:type="pct"/>
            <w:gridSpan w:val="2"/>
            <w:shd w:val="clear" w:color="auto" w:fill="E7E6E6" w:themeFill="background2"/>
          </w:tcPr>
          <w:p w14:paraId="7387B4D7" w14:textId="77B09D10" w:rsidR="000D7B7F" w:rsidRPr="00863BD5" w:rsidRDefault="000D7B7F" w:rsidP="000D7B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0D7B7F">
              <w:rPr>
                <w:b/>
                <w:bCs/>
                <w:szCs w:val="18"/>
              </w:rPr>
              <w:t>Rango de temperatura</w:t>
            </w:r>
          </w:p>
        </w:tc>
        <w:tc>
          <w:tcPr>
            <w:tcW w:w="1792" w:type="pct"/>
            <w:gridSpan w:val="2"/>
          </w:tcPr>
          <w:p w14:paraId="38318E26" w14:textId="5DD306E1" w:rsidR="000D7B7F" w:rsidRPr="00670AC3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70AC3">
              <w:rPr>
                <w:szCs w:val="18"/>
              </w:rPr>
              <w:t>40-800 °C</w:t>
            </w:r>
          </w:p>
        </w:tc>
      </w:tr>
      <w:tr w:rsidR="00670AC3" w:rsidRPr="00863BD5" w14:paraId="59A6E25F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pct"/>
            <w:shd w:val="clear" w:color="auto" w:fill="E7E6E6" w:themeFill="background2"/>
          </w:tcPr>
          <w:p w14:paraId="21E2F0D2" w14:textId="566459DD" w:rsidR="000D7B7F" w:rsidRPr="00472B85" w:rsidRDefault="000D7B7F" w:rsidP="00357135">
            <w:pPr>
              <w:rPr>
                <w:b/>
                <w:bCs/>
                <w:szCs w:val="18"/>
              </w:rPr>
            </w:pPr>
            <w:r w:rsidRPr="000D7B7F">
              <w:rPr>
                <w:b/>
                <w:bCs/>
                <w:szCs w:val="18"/>
              </w:rPr>
              <w:t>Tasa de calentamiento</w:t>
            </w:r>
          </w:p>
        </w:tc>
        <w:tc>
          <w:tcPr>
            <w:tcW w:w="963" w:type="pct"/>
            <w:gridSpan w:val="2"/>
          </w:tcPr>
          <w:p w14:paraId="1A3D5A45" w14:textId="728A4254" w:rsidR="000D7B7F" w:rsidRPr="00670AC3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70AC3">
              <w:rPr>
                <w:szCs w:val="18"/>
              </w:rPr>
              <w:t>20°C/min</w:t>
            </w:r>
          </w:p>
        </w:tc>
        <w:tc>
          <w:tcPr>
            <w:tcW w:w="963" w:type="pct"/>
            <w:gridSpan w:val="2"/>
            <w:shd w:val="clear" w:color="auto" w:fill="E7E6E6" w:themeFill="background2"/>
          </w:tcPr>
          <w:p w14:paraId="3EBCC276" w14:textId="5D816DD0" w:rsidR="000D7B7F" w:rsidRPr="00863BD5" w:rsidRDefault="000D7B7F" w:rsidP="000D7B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0D7B7F">
              <w:rPr>
                <w:b/>
                <w:bCs/>
                <w:szCs w:val="18"/>
              </w:rPr>
              <w:t>Gas de purga</w:t>
            </w:r>
          </w:p>
        </w:tc>
        <w:tc>
          <w:tcPr>
            <w:tcW w:w="1792" w:type="pct"/>
            <w:gridSpan w:val="2"/>
          </w:tcPr>
          <w:p w14:paraId="6A7D07F3" w14:textId="766E2773" w:rsidR="000D7B7F" w:rsidRPr="00670AC3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70AC3">
              <w:rPr>
                <w:szCs w:val="18"/>
              </w:rPr>
              <w:t>Nitrógeno de ultra alta pureza 99.9%, flujo de 50ml/min</w:t>
            </w:r>
          </w:p>
        </w:tc>
      </w:tr>
      <w:tr w:rsidR="000D7B7F" w:rsidRPr="00863BD5" w14:paraId="37ADA6E0" w14:textId="77777777" w:rsidTr="000D7B7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7"/>
            <w:shd w:val="clear" w:color="auto" w:fill="D0CECE" w:themeFill="background2" w:themeFillShade="E6"/>
          </w:tcPr>
          <w:p w14:paraId="2CDD0FA3" w14:textId="77777777" w:rsidR="000D7B7F" w:rsidRPr="00472B85" w:rsidRDefault="000D7B7F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670AC3" w:rsidRPr="00863BD5" w14:paraId="1B1493EB" w14:textId="77777777" w:rsidTr="00670AC3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pct"/>
            <w:gridSpan w:val="2"/>
            <w:shd w:val="clear" w:color="auto" w:fill="EDEDED" w:themeFill="accent3" w:themeFillTint="33"/>
          </w:tcPr>
          <w:p w14:paraId="1BE79DDE" w14:textId="77777777" w:rsidR="000D7B7F" w:rsidRPr="00472B85" w:rsidRDefault="000D7B7F" w:rsidP="00357135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724" w:type="pct"/>
            <w:gridSpan w:val="2"/>
          </w:tcPr>
          <w:p w14:paraId="1FA013DC" w14:textId="77777777" w:rsidR="000D7B7F" w:rsidRPr="00D157B9" w:rsidRDefault="000D7B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°C</w:t>
            </w:r>
          </w:p>
        </w:tc>
        <w:tc>
          <w:tcPr>
            <w:tcW w:w="1386" w:type="pct"/>
            <w:gridSpan w:val="2"/>
            <w:shd w:val="clear" w:color="auto" w:fill="EDEDED" w:themeFill="accent3" w:themeFillTint="33"/>
          </w:tcPr>
          <w:p w14:paraId="5B2699F7" w14:textId="77777777" w:rsidR="000D7B7F" w:rsidRPr="00472B85" w:rsidRDefault="000D7B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251" w:type="pct"/>
          </w:tcPr>
          <w:p w14:paraId="72ED77A9" w14:textId="77777777" w:rsidR="000D7B7F" w:rsidRPr="00D157B9" w:rsidRDefault="000D7B7F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%</w:t>
            </w:r>
          </w:p>
        </w:tc>
      </w:tr>
    </w:tbl>
    <w:p w14:paraId="40F18881" w14:textId="0D0E9FEC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0519D929" w14:textId="4BACA4C1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3939560F" w14:textId="2B2E52D3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2B2C2BB7" w14:textId="5895D4C2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0710090C" w14:textId="0D37BA6C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2DF78964" w14:textId="0C5E9819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23FDB799" w14:textId="57792B1E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5E780320" w14:textId="3D1CCBAD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14BE78A7" w14:textId="6A27591C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02927B17" w14:textId="4888D4C2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4456E12F" w14:textId="77777777" w:rsidR="00F328FF" w:rsidRDefault="00F328FF" w:rsidP="00F328FF">
      <w:pPr>
        <w:pStyle w:val="Tabla"/>
        <w:numPr>
          <w:ilvl w:val="0"/>
          <w:numId w:val="0"/>
        </w:numPr>
        <w:ind w:left="714"/>
        <w:jc w:val="left"/>
      </w:pPr>
    </w:p>
    <w:p w14:paraId="7ED4E96D" w14:textId="2E104345" w:rsidR="00670AC3" w:rsidRDefault="00670AC3" w:rsidP="00F328FF">
      <w:pPr>
        <w:pStyle w:val="Tabla"/>
      </w:pPr>
      <w:r w:rsidRPr="00670AC3">
        <w:lastRenderedPageBreak/>
        <w:t>Resultados de la determinación de compuestos por termogravimetría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670AC3" w:rsidRPr="00E37126" w14:paraId="008B6BA8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7584DA1D" w14:textId="77777777" w:rsidR="00670AC3" w:rsidRPr="00E37126" w:rsidRDefault="00670AC3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04B07529" w14:textId="77777777" w:rsidR="00670AC3" w:rsidRPr="007E6AF1" w:rsidRDefault="00670AC3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550A8746" w14:textId="77777777" w:rsidR="00670AC3" w:rsidRPr="00670AC3" w:rsidRDefault="00670AC3" w:rsidP="00670AC3">
      <w:pPr>
        <w:rPr>
          <w:sz w:val="2"/>
          <w:szCs w:val="2"/>
        </w:rPr>
      </w:pPr>
    </w:p>
    <w:tbl>
      <w:tblPr>
        <w:tblStyle w:val="Estilo1"/>
        <w:tblW w:w="0" w:type="auto"/>
        <w:tblInd w:w="846" w:type="dxa"/>
        <w:tblLook w:val="04A0" w:firstRow="1" w:lastRow="0" w:firstColumn="1" w:lastColumn="0" w:noHBand="0" w:noVBand="1"/>
      </w:tblPr>
      <w:tblGrid>
        <w:gridCol w:w="2114"/>
        <w:gridCol w:w="1934"/>
        <w:gridCol w:w="2004"/>
        <w:gridCol w:w="1930"/>
      </w:tblGrid>
      <w:tr w:rsidR="00670AC3" w:rsidRPr="004C0C39" w14:paraId="6ECBEDEA" w14:textId="77777777" w:rsidTr="00670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4"/>
          </w:tcPr>
          <w:p w14:paraId="4F7C4E12" w14:textId="64E64AFD" w:rsidR="00670AC3" w:rsidRPr="004C0C39" w:rsidRDefault="00670AC3" w:rsidP="00357135">
            <w:pPr>
              <w:rPr>
                <w:szCs w:val="16"/>
              </w:rPr>
            </w:pPr>
            <w:r>
              <w:rPr>
                <w:szCs w:val="16"/>
              </w:rPr>
              <w:t>Resultados</w:t>
            </w:r>
          </w:p>
        </w:tc>
      </w:tr>
      <w:tr w:rsidR="00670AC3" w:rsidRPr="004C0C39" w14:paraId="36D3C424" w14:textId="77777777" w:rsidTr="00670A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shd w:val="clear" w:color="auto" w:fill="F2F2F2" w:themeFill="background1" w:themeFillShade="F2"/>
          </w:tcPr>
          <w:p w14:paraId="207320FF" w14:textId="441FBC5F" w:rsidR="00670AC3" w:rsidRPr="004C0C39" w:rsidRDefault="00670AC3" w:rsidP="00357135">
            <w:pPr>
              <w:jc w:val="center"/>
              <w:rPr>
                <w:szCs w:val="16"/>
              </w:rPr>
            </w:pPr>
            <w:r w:rsidRPr="00670AC3">
              <w:rPr>
                <w:szCs w:val="16"/>
              </w:rPr>
              <w:t>Rango de temperatura (°C)</w:t>
            </w:r>
          </w:p>
        </w:tc>
        <w:tc>
          <w:tcPr>
            <w:tcW w:w="2197" w:type="dxa"/>
            <w:shd w:val="clear" w:color="auto" w:fill="F2F2F2" w:themeFill="background1" w:themeFillShade="F2"/>
          </w:tcPr>
          <w:p w14:paraId="7BC59B31" w14:textId="37AAE5F6" w:rsidR="00670AC3" w:rsidRPr="004C0C39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70AC3">
              <w:rPr>
                <w:b/>
                <w:szCs w:val="16"/>
              </w:rPr>
              <w:t>Cambio de masa (%)</w:t>
            </w:r>
          </w:p>
        </w:tc>
        <w:tc>
          <w:tcPr>
            <w:tcW w:w="2197" w:type="dxa"/>
            <w:shd w:val="clear" w:color="auto" w:fill="F2F2F2" w:themeFill="background1" w:themeFillShade="F2"/>
          </w:tcPr>
          <w:p w14:paraId="66DFAEB8" w14:textId="5811EDDD" w:rsidR="00670AC3" w:rsidRPr="004C0C39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70AC3">
              <w:rPr>
                <w:b/>
                <w:szCs w:val="16"/>
              </w:rPr>
              <w:t>Temperatura (°C)</w:t>
            </w:r>
          </w:p>
        </w:tc>
        <w:tc>
          <w:tcPr>
            <w:tcW w:w="2197" w:type="dxa"/>
            <w:shd w:val="clear" w:color="auto" w:fill="F2F2F2" w:themeFill="background1" w:themeFillShade="F2"/>
          </w:tcPr>
          <w:p w14:paraId="2E3EB5DE" w14:textId="2280429A" w:rsidR="00670AC3" w:rsidRPr="004C0C39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70AC3">
              <w:rPr>
                <w:b/>
                <w:szCs w:val="16"/>
              </w:rPr>
              <w:t>Masa residual (%)</w:t>
            </w:r>
          </w:p>
        </w:tc>
      </w:tr>
      <w:tr w:rsidR="00670AC3" w:rsidRPr="004C0C39" w14:paraId="21CA42E1" w14:textId="77777777" w:rsidTr="00670A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shd w:val="clear" w:color="auto" w:fill="FBFBFB"/>
          </w:tcPr>
          <w:p w14:paraId="75185F48" w14:textId="77777777" w:rsidR="00670AC3" w:rsidRPr="007E6AF1" w:rsidRDefault="00670AC3" w:rsidP="00357135">
            <w:pPr>
              <w:jc w:val="center"/>
              <w:rPr>
                <w:b w:val="0"/>
                <w:bCs/>
                <w:szCs w:val="16"/>
              </w:rPr>
            </w:pPr>
          </w:p>
        </w:tc>
        <w:tc>
          <w:tcPr>
            <w:tcW w:w="2197" w:type="dxa"/>
          </w:tcPr>
          <w:p w14:paraId="430C54ED" w14:textId="77777777" w:rsidR="00670AC3" w:rsidRPr="007E6AF1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  <w:tc>
          <w:tcPr>
            <w:tcW w:w="2197" w:type="dxa"/>
          </w:tcPr>
          <w:p w14:paraId="4B22E708" w14:textId="77777777" w:rsidR="00670AC3" w:rsidRPr="007E6AF1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  <w:tc>
          <w:tcPr>
            <w:tcW w:w="2197" w:type="dxa"/>
          </w:tcPr>
          <w:p w14:paraId="1505FD11" w14:textId="77777777" w:rsidR="00670AC3" w:rsidRPr="007E6AF1" w:rsidRDefault="00670AC3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16"/>
              </w:rPr>
            </w:pPr>
          </w:p>
        </w:tc>
      </w:tr>
    </w:tbl>
    <w:p w14:paraId="3990B0A1" w14:textId="054C4FAA" w:rsidR="00670AC3" w:rsidRPr="00670AC3" w:rsidRDefault="00670AC3" w:rsidP="000571C6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831"/>
        <w:gridCol w:w="4472"/>
      </w:tblGrid>
      <w:tr w:rsidR="00670AC3" w:rsidRPr="00C736BA" w14:paraId="697E0820" w14:textId="77777777" w:rsidTr="00F328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pct"/>
          </w:tcPr>
          <w:p w14:paraId="1380283B" w14:textId="30750021" w:rsidR="00670AC3" w:rsidRPr="00C736BA" w:rsidRDefault="00670AC3" w:rsidP="00357135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062" w:type="pct"/>
          </w:tcPr>
          <w:p w14:paraId="369411DC" w14:textId="77777777" w:rsidR="00670AC3" w:rsidRPr="007E6AF1" w:rsidRDefault="00670AC3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670AC3" w:rsidRPr="00C736BA" w14:paraId="0FA7B6C2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pct"/>
          </w:tcPr>
          <w:p w14:paraId="230AA059" w14:textId="1392B9C6" w:rsidR="00670AC3" w:rsidRPr="00C736BA" w:rsidRDefault="00670AC3" w:rsidP="00357135">
            <w:r w:rsidRPr="00C736BA">
              <w:t>Declaración de conformidad</w:t>
            </w:r>
          </w:p>
        </w:tc>
        <w:tc>
          <w:tcPr>
            <w:tcW w:w="3062" w:type="pct"/>
          </w:tcPr>
          <w:p w14:paraId="69B63F4F" w14:textId="77777777" w:rsidR="00670AC3" w:rsidRPr="007E6AF1" w:rsidRDefault="00670AC3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670AC3" w:rsidRPr="00C736BA" w14:paraId="30902C99" w14:textId="77777777" w:rsidTr="00F328F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8" w:type="pct"/>
          </w:tcPr>
          <w:p w14:paraId="301AEA06" w14:textId="77777777" w:rsidR="00670AC3" w:rsidRPr="00C736BA" w:rsidRDefault="00670AC3" w:rsidP="00357135">
            <w:r w:rsidRPr="00C736BA">
              <w:t>Observaciones</w:t>
            </w:r>
          </w:p>
        </w:tc>
        <w:tc>
          <w:tcPr>
            <w:tcW w:w="3062" w:type="pct"/>
          </w:tcPr>
          <w:p w14:paraId="1390AED7" w14:textId="77777777" w:rsidR="00670AC3" w:rsidRPr="007E6AF1" w:rsidRDefault="00670AC3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5B98E46E" w14:textId="64789E8D" w:rsidR="00670AC3" w:rsidRDefault="00670AC3" w:rsidP="000571C6"/>
    <w:sdt>
      <w:sdtPr>
        <w:id w:val="-1118916484"/>
        <w:showingPlcHdr/>
        <w:picture/>
      </w:sdtPr>
      <w:sdtEndPr/>
      <w:sdtContent>
        <w:p w14:paraId="02677B11" w14:textId="0A0B6F10" w:rsidR="00E44894" w:rsidRDefault="00E44894" w:rsidP="00E44894">
          <w:pPr>
            <w:jc w:val="center"/>
          </w:pPr>
          <w:r>
            <w:rPr>
              <w:noProof/>
            </w:rPr>
            <w:drawing>
              <wp:inline distT="0" distB="0" distL="0" distR="0" wp14:anchorId="5DBD26A7" wp14:editId="355E9F20">
                <wp:extent cx="1906270" cy="1906270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2F1D1C39" w14:textId="50E6D3AF" w:rsidR="007E6AF1" w:rsidRPr="00D61586" w:rsidRDefault="007E6AF1" w:rsidP="007E6AF1">
      <w:pPr>
        <w:jc w:val="center"/>
        <w:rPr>
          <w:b/>
          <w:szCs w:val="20"/>
        </w:rPr>
      </w:pPr>
      <w:proofErr w:type="spellStart"/>
      <w:r w:rsidRPr="00D61586">
        <w:rPr>
          <w:b/>
          <w:szCs w:val="20"/>
        </w:rPr>
        <w:t>Termograma</w:t>
      </w:r>
      <w:proofErr w:type="spellEnd"/>
      <w:r w:rsidRPr="00D61586">
        <w:rPr>
          <w:b/>
          <w:szCs w:val="20"/>
        </w:rPr>
        <w:t xml:space="preserve"> 1. Determinación de compuestos por termogravimetría de la muestra “ ”.</w:t>
      </w:r>
    </w:p>
    <w:p w14:paraId="4253CFD8" w14:textId="77777777" w:rsidR="00E44894" w:rsidRDefault="00E44894" w:rsidP="007E6AF1">
      <w:pPr>
        <w:jc w:val="center"/>
        <w:rPr>
          <w:b/>
          <w:color w:val="4472C4" w:themeColor="accent1"/>
          <w:szCs w:val="20"/>
        </w:rPr>
      </w:pPr>
    </w:p>
    <w:p w14:paraId="57C94549" w14:textId="7D2ED53C" w:rsidR="007E6AF1" w:rsidRPr="000D7B7F" w:rsidRDefault="007E6AF1" w:rsidP="007E6AF1">
      <w:pPr>
        <w:pStyle w:val="Prrafodelista"/>
        <w:numPr>
          <w:ilvl w:val="1"/>
          <w:numId w:val="7"/>
        </w:numPr>
        <w:rPr>
          <w:b/>
          <w:bCs/>
        </w:rPr>
      </w:pPr>
      <w:r w:rsidRPr="007E6AF1">
        <w:rPr>
          <w:b/>
          <w:bCs/>
        </w:rPr>
        <w:t>Determinación del índice y densidad óptica de carbonilo por envejecimiento acelerado y espectroscopia</w:t>
      </w:r>
    </w:p>
    <w:tbl>
      <w:tblPr>
        <w:tblStyle w:val="Estilo2"/>
        <w:tblW w:w="5000" w:type="pct"/>
        <w:jc w:val="center"/>
        <w:tblLook w:val="04A0" w:firstRow="1" w:lastRow="0" w:firstColumn="1" w:lastColumn="0" w:noHBand="0" w:noVBand="1"/>
      </w:tblPr>
      <w:tblGrid>
        <w:gridCol w:w="1838"/>
        <w:gridCol w:w="9"/>
        <w:gridCol w:w="1142"/>
        <w:gridCol w:w="1239"/>
        <w:gridCol w:w="2068"/>
        <w:gridCol w:w="341"/>
        <w:gridCol w:w="2191"/>
      </w:tblGrid>
      <w:tr w:rsidR="00A4281E" w:rsidRPr="00863BD5" w14:paraId="7F2C6679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7"/>
            <w:shd w:val="clear" w:color="auto" w:fill="D0CECE" w:themeFill="background2" w:themeFillShade="E6"/>
          </w:tcPr>
          <w:p w14:paraId="7BFEF5E6" w14:textId="77777777" w:rsidR="00A4281E" w:rsidRPr="00863BD5" w:rsidRDefault="00A4281E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A4281E" w:rsidRPr="00863BD5" w14:paraId="20879B15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gridSpan w:val="2"/>
            <w:shd w:val="clear" w:color="auto" w:fill="E7E6E6" w:themeFill="background2"/>
          </w:tcPr>
          <w:p w14:paraId="027F908A" w14:textId="77777777" w:rsidR="00A4281E" w:rsidRDefault="00A4281E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</w:p>
          <w:p w14:paraId="65641BC7" w14:textId="49E57328" w:rsidR="00A4281E" w:rsidRPr="00863BD5" w:rsidRDefault="00A4281E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1349" w:type="pct"/>
            <w:gridSpan w:val="2"/>
          </w:tcPr>
          <w:p w14:paraId="4C8A89D1" w14:textId="77777777" w:rsidR="00A4281E" w:rsidRPr="00670AC3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70AC3">
              <w:rPr>
                <w:szCs w:val="18"/>
              </w:rPr>
              <w:t>DD/MM/AAAA</w:t>
            </w:r>
          </w:p>
        </w:tc>
        <w:tc>
          <w:tcPr>
            <w:tcW w:w="1171" w:type="pct"/>
            <w:shd w:val="clear" w:color="auto" w:fill="E7E6E6" w:themeFill="background2"/>
          </w:tcPr>
          <w:p w14:paraId="79D5FFAC" w14:textId="044A6CCA" w:rsidR="00A4281E" w:rsidRPr="00863BD5" w:rsidRDefault="00A4281E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A4281E">
              <w:rPr>
                <w:b/>
                <w:bCs/>
                <w:szCs w:val="18"/>
              </w:rPr>
              <w:t>Tipo de envejecimiento</w:t>
            </w:r>
          </w:p>
        </w:tc>
        <w:tc>
          <w:tcPr>
            <w:tcW w:w="1434" w:type="pct"/>
            <w:gridSpan w:val="2"/>
          </w:tcPr>
          <w:p w14:paraId="21BE6724" w14:textId="01C6C50C" w:rsidR="00A4281E" w:rsidRPr="00A4281E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A4281E" w:rsidRPr="00863BD5" w14:paraId="455F182A" w14:textId="77777777" w:rsidTr="00D61586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E7E6E6" w:themeFill="background2"/>
          </w:tcPr>
          <w:p w14:paraId="0D5547A7" w14:textId="58F25F34" w:rsidR="00A4281E" w:rsidRPr="00472B85" w:rsidRDefault="00A4281E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Ciclo</w:t>
            </w:r>
          </w:p>
        </w:tc>
        <w:tc>
          <w:tcPr>
            <w:tcW w:w="1354" w:type="pct"/>
            <w:gridSpan w:val="3"/>
          </w:tcPr>
          <w:p w14:paraId="1BAA8F09" w14:textId="294F5C5F" w:rsidR="00A4281E" w:rsidRPr="00A4281E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281E">
              <w:rPr>
                <w:szCs w:val="18"/>
              </w:rPr>
              <w:t>48 h</w:t>
            </w:r>
          </w:p>
        </w:tc>
        <w:tc>
          <w:tcPr>
            <w:tcW w:w="1171" w:type="pct"/>
            <w:shd w:val="clear" w:color="auto" w:fill="E7E6E6" w:themeFill="background2"/>
          </w:tcPr>
          <w:p w14:paraId="793E1D0A" w14:textId="34629955" w:rsidR="00A4281E" w:rsidRPr="00863BD5" w:rsidRDefault="00A4281E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 del panel u horno térmico</w:t>
            </w:r>
          </w:p>
        </w:tc>
        <w:tc>
          <w:tcPr>
            <w:tcW w:w="1434" w:type="pct"/>
            <w:gridSpan w:val="2"/>
          </w:tcPr>
          <w:p w14:paraId="5EED017E" w14:textId="4181FD47" w:rsidR="00A4281E" w:rsidRPr="00A4281E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A4281E" w:rsidRPr="00863BD5" w14:paraId="400FE2CE" w14:textId="77777777" w:rsidTr="00D61586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  <w:shd w:val="clear" w:color="auto" w:fill="E7E6E6" w:themeFill="background2"/>
          </w:tcPr>
          <w:p w14:paraId="6C2ED17B" w14:textId="15DE393A" w:rsidR="00A4281E" w:rsidRPr="00472B85" w:rsidRDefault="006643ED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Irradiación</w:t>
            </w:r>
          </w:p>
        </w:tc>
        <w:tc>
          <w:tcPr>
            <w:tcW w:w="1354" w:type="pct"/>
            <w:gridSpan w:val="3"/>
          </w:tcPr>
          <w:p w14:paraId="5B274DCC" w14:textId="19699D5E" w:rsidR="00A4281E" w:rsidRPr="00A4281E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1171" w:type="pct"/>
            <w:shd w:val="clear" w:color="auto" w:fill="E7E6E6" w:themeFill="background2"/>
          </w:tcPr>
          <w:p w14:paraId="0DE07D87" w14:textId="1E189DDC" w:rsidR="00A4281E" w:rsidRPr="00863BD5" w:rsidRDefault="006643ED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643ED">
              <w:rPr>
                <w:b/>
                <w:bCs/>
                <w:szCs w:val="18"/>
              </w:rPr>
              <w:t>Cantidad de muestra usada en el ensayo</w:t>
            </w:r>
          </w:p>
        </w:tc>
        <w:tc>
          <w:tcPr>
            <w:tcW w:w="1434" w:type="pct"/>
            <w:gridSpan w:val="2"/>
          </w:tcPr>
          <w:p w14:paraId="783C6587" w14:textId="5D88AB1C" w:rsidR="00A4281E" w:rsidRPr="00A4281E" w:rsidRDefault="006643ED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643ED">
              <w:rPr>
                <w:szCs w:val="18"/>
              </w:rPr>
              <w:t>1 probeta por lote</w:t>
            </w:r>
          </w:p>
        </w:tc>
      </w:tr>
      <w:tr w:rsidR="00A4281E" w:rsidRPr="00863BD5" w14:paraId="1B1B4EFD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7"/>
            <w:shd w:val="clear" w:color="auto" w:fill="D0CECE" w:themeFill="background2" w:themeFillShade="E6"/>
          </w:tcPr>
          <w:p w14:paraId="3C7CCEEE" w14:textId="77777777" w:rsidR="00A4281E" w:rsidRPr="00472B85" w:rsidRDefault="00A4281E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A4281E" w:rsidRPr="00863BD5" w14:paraId="48761BB7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  <w:gridSpan w:val="3"/>
            <w:shd w:val="clear" w:color="auto" w:fill="EDEDED" w:themeFill="accent3" w:themeFillTint="33"/>
          </w:tcPr>
          <w:p w14:paraId="01B2012D" w14:textId="77777777" w:rsidR="00A4281E" w:rsidRPr="00472B85" w:rsidRDefault="00A4281E" w:rsidP="00357135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702" w:type="pct"/>
          </w:tcPr>
          <w:p w14:paraId="24E3D6D8" w14:textId="77777777" w:rsidR="00A4281E" w:rsidRPr="00D157B9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°C</w:t>
            </w:r>
          </w:p>
        </w:tc>
        <w:tc>
          <w:tcPr>
            <w:tcW w:w="1364" w:type="pct"/>
            <w:gridSpan w:val="2"/>
            <w:shd w:val="clear" w:color="auto" w:fill="EDEDED" w:themeFill="accent3" w:themeFillTint="33"/>
          </w:tcPr>
          <w:p w14:paraId="53B5D87D" w14:textId="77777777" w:rsidR="00A4281E" w:rsidRPr="00472B85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241" w:type="pct"/>
          </w:tcPr>
          <w:p w14:paraId="023F10DA" w14:textId="77777777" w:rsidR="00A4281E" w:rsidRPr="00D157B9" w:rsidRDefault="00A4281E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157B9">
              <w:rPr>
                <w:szCs w:val="18"/>
              </w:rPr>
              <w:t>%</w:t>
            </w:r>
          </w:p>
        </w:tc>
      </w:tr>
    </w:tbl>
    <w:p w14:paraId="6A4FAF1A" w14:textId="6B2FD1C0" w:rsidR="00D61586" w:rsidRDefault="00D61586" w:rsidP="00D61586"/>
    <w:p w14:paraId="248E9BE0" w14:textId="0DFEB439" w:rsidR="00D61586" w:rsidRDefault="00D61586" w:rsidP="00D61586"/>
    <w:p w14:paraId="7F54ABFF" w14:textId="6E5745CD" w:rsidR="00D61586" w:rsidRDefault="00D61586" w:rsidP="00D61586"/>
    <w:p w14:paraId="251DC688" w14:textId="02560908" w:rsidR="00D61586" w:rsidRDefault="00D61586" w:rsidP="00D61586"/>
    <w:p w14:paraId="39A51F2B" w14:textId="77777777" w:rsidR="00D61586" w:rsidRPr="00D61586" w:rsidRDefault="00D61586" w:rsidP="00D61586"/>
    <w:p w14:paraId="4E8BFB2D" w14:textId="77777777" w:rsidR="00D61586" w:rsidRDefault="00D61586" w:rsidP="00D61586">
      <w:pPr>
        <w:pStyle w:val="Tabla"/>
        <w:numPr>
          <w:ilvl w:val="0"/>
          <w:numId w:val="0"/>
        </w:numPr>
        <w:ind w:left="714"/>
        <w:jc w:val="left"/>
      </w:pPr>
    </w:p>
    <w:p w14:paraId="71731640" w14:textId="3DE737AD" w:rsidR="006643ED" w:rsidRDefault="006643ED" w:rsidP="006643ED">
      <w:pPr>
        <w:pStyle w:val="Tabla"/>
      </w:pPr>
      <w:r w:rsidRPr="006643ED">
        <w:lastRenderedPageBreak/>
        <w:t xml:space="preserve">Resultados de la determinación del índice y densidad óptica </w:t>
      </w:r>
      <w:r>
        <w:br/>
      </w:r>
      <w:r w:rsidRPr="006643ED">
        <w:t>de carbonilo por envejecimiento y espectroscopia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6643ED" w:rsidRPr="00E37126" w14:paraId="29486761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5492C23B" w14:textId="77777777" w:rsidR="006643ED" w:rsidRPr="00E37126" w:rsidRDefault="006643ED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1D322F2C" w14:textId="77777777" w:rsidR="006643ED" w:rsidRPr="007E6AF1" w:rsidRDefault="006643ED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765E1818" w14:textId="0C175284" w:rsidR="006643ED" w:rsidRPr="006643ED" w:rsidRDefault="006643ED" w:rsidP="007E6AF1">
      <w:pPr>
        <w:rPr>
          <w:sz w:val="2"/>
          <w:szCs w:val="2"/>
        </w:rPr>
      </w:pPr>
    </w:p>
    <w:tbl>
      <w:tblPr>
        <w:tblStyle w:val="Estilo1"/>
        <w:tblW w:w="0" w:type="auto"/>
        <w:tblInd w:w="846" w:type="dxa"/>
        <w:tblLook w:val="04A0" w:firstRow="1" w:lastRow="0" w:firstColumn="1" w:lastColumn="0" w:noHBand="0" w:noVBand="1"/>
      </w:tblPr>
      <w:tblGrid>
        <w:gridCol w:w="768"/>
        <w:gridCol w:w="687"/>
        <w:gridCol w:w="709"/>
        <w:gridCol w:w="708"/>
        <w:gridCol w:w="730"/>
        <w:gridCol w:w="730"/>
        <w:gridCol w:w="730"/>
        <w:gridCol w:w="730"/>
        <w:gridCol w:w="730"/>
        <w:gridCol w:w="730"/>
        <w:gridCol w:w="730"/>
      </w:tblGrid>
      <w:tr w:rsidR="006643ED" w:rsidRPr="004C0C39" w14:paraId="439F1B45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11"/>
          </w:tcPr>
          <w:p w14:paraId="2BB7C220" w14:textId="10BE4823" w:rsidR="006643ED" w:rsidRPr="004C0C39" w:rsidRDefault="006643ED" w:rsidP="00357135">
            <w:pPr>
              <w:rPr>
                <w:szCs w:val="16"/>
              </w:rPr>
            </w:pPr>
            <w:r w:rsidRPr="006643ED">
              <w:rPr>
                <w:szCs w:val="16"/>
              </w:rPr>
              <w:t>Valor obtenido de ICO-COD</w:t>
            </w:r>
            <w:r w:rsidRPr="006643ED">
              <w:rPr>
                <w:szCs w:val="16"/>
                <w:vertAlign w:val="superscript"/>
              </w:rPr>
              <w:t>1</w:t>
            </w:r>
          </w:p>
        </w:tc>
      </w:tr>
      <w:tr w:rsidR="006643ED" w:rsidRPr="006643ED" w14:paraId="164AD76A" w14:textId="77777777" w:rsidTr="006643E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  <w:shd w:val="clear" w:color="auto" w:fill="F2F2F2" w:themeFill="background1" w:themeFillShade="F2"/>
          </w:tcPr>
          <w:p w14:paraId="3EE8CA89" w14:textId="42FD779D" w:rsidR="006643ED" w:rsidRPr="006643ED" w:rsidRDefault="006643ED" w:rsidP="006643ED">
            <w:pPr>
              <w:jc w:val="center"/>
              <w:rPr>
                <w:szCs w:val="16"/>
              </w:rPr>
            </w:pPr>
            <w:r w:rsidRPr="006643ED">
              <w:rPr>
                <w:szCs w:val="16"/>
              </w:rPr>
              <w:t>Color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03AEB9F2" w14:textId="10E2A29F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0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61203A06" w14:textId="61856668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48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2C5EF277" w14:textId="55B689E8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96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5188837D" w14:textId="56D57939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144</w:t>
            </w:r>
          </w:p>
        </w:tc>
        <w:tc>
          <w:tcPr>
            <w:tcW w:w="811" w:type="dxa"/>
            <w:shd w:val="clear" w:color="auto" w:fill="F2F2F2" w:themeFill="background1" w:themeFillShade="F2"/>
          </w:tcPr>
          <w:p w14:paraId="7D293E74" w14:textId="569867C8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192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324DE57F" w14:textId="2FD248F6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240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716A0EA1" w14:textId="3145CF06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288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0CC019FF" w14:textId="5E23E1DC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336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40B20781" w14:textId="219C961B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384</w:t>
            </w:r>
          </w:p>
        </w:tc>
        <w:tc>
          <w:tcPr>
            <w:tcW w:w="812" w:type="dxa"/>
            <w:shd w:val="clear" w:color="auto" w:fill="F2F2F2" w:themeFill="background1" w:themeFillShade="F2"/>
          </w:tcPr>
          <w:p w14:paraId="3A16C330" w14:textId="0F3753D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6643ED">
              <w:rPr>
                <w:b/>
                <w:szCs w:val="16"/>
              </w:rPr>
              <w:t>432</w:t>
            </w:r>
          </w:p>
        </w:tc>
      </w:tr>
      <w:tr w:rsidR="006643ED" w:rsidRPr="006643ED" w14:paraId="3EC431D6" w14:textId="77777777" w:rsidTr="006643E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  <w:shd w:val="clear" w:color="auto" w:fill="FBFBFB"/>
          </w:tcPr>
          <w:p w14:paraId="7B8EF880" w14:textId="77777777" w:rsidR="006643ED" w:rsidRPr="006643ED" w:rsidRDefault="006643ED" w:rsidP="006643ED">
            <w:pPr>
              <w:jc w:val="center"/>
              <w:rPr>
                <w:b w:val="0"/>
                <w:szCs w:val="16"/>
              </w:rPr>
            </w:pPr>
          </w:p>
        </w:tc>
        <w:tc>
          <w:tcPr>
            <w:tcW w:w="812" w:type="dxa"/>
          </w:tcPr>
          <w:p w14:paraId="36E03911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52FA10AD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5E5E8BF8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6C2CA21A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1" w:type="dxa"/>
          </w:tcPr>
          <w:p w14:paraId="0753A6B3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2F2EE031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345B965C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38A42A1A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0CF009C1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812" w:type="dxa"/>
          </w:tcPr>
          <w:p w14:paraId="6FB2F093" w14:textId="77777777" w:rsidR="006643ED" w:rsidRPr="006643ED" w:rsidRDefault="006643ED" w:rsidP="006643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</w:tr>
    </w:tbl>
    <w:p w14:paraId="75C54367" w14:textId="30CCAE4C" w:rsidR="006643ED" w:rsidRPr="006643ED" w:rsidRDefault="006643ED" w:rsidP="007E6AF1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547"/>
        <w:gridCol w:w="4756"/>
      </w:tblGrid>
      <w:tr w:rsidR="006643ED" w:rsidRPr="00C736BA" w14:paraId="3F9F0D79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473101F9" w14:textId="5898BD53" w:rsidR="006643ED" w:rsidRPr="00C736BA" w:rsidRDefault="006643ED" w:rsidP="00357135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256" w:type="pct"/>
          </w:tcPr>
          <w:p w14:paraId="3E257FA7" w14:textId="77777777" w:rsidR="006643ED" w:rsidRPr="007E6AF1" w:rsidRDefault="006643ED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6643ED" w:rsidRPr="00C736BA" w14:paraId="01D1881C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53D4B2B2" w14:textId="76A3FCE1" w:rsidR="006643ED" w:rsidRPr="00C736BA" w:rsidRDefault="006643ED" w:rsidP="00357135">
            <w:r w:rsidRPr="00C736BA">
              <w:t>Declaración de conformidad</w:t>
            </w:r>
          </w:p>
        </w:tc>
        <w:tc>
          <w:tcPr>
            <w:tcW w:w="3256" w:type="pct"/>
          </w:tcPr>
          <w:p w14:paraId="21D84B68" w14:textId="77777777" w:rsidR="006643ED" w:rsidRPr="007E6AF1" w:rsidRDefault="006643ED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6643ED" w:rsidRPr="00C736BA" w14:paraId="7185EB7C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5E5F5DE8" w14:textId="77777777" w:rsidR="006643ED" w:rsidRPr="00C736BA" w:rsidRDefault="006643ED" w:rsidP="00357135">
            <w:r w:rsidRPr="00C736BA">
              <w:t>Observaciones</w:t>
            </w:r>
          </w:p>
        </w:tc>
        <w:tc>
          <w:tcPr>
            <w:tcW w:w="3256" w:type="pct"/>
          </w:tcPr>
          <w:p w14:paraId="0BA26EEB" w14:textId="77777777" w:rsidR="006643ED" w:rsidRPr="007E6AF1" w:rsidRDefault="006643ED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38EFA568" w14:textId="51E4F666" w:rsidR="006643ED" w:rsidRDefault="006643ED" w:rsidP="006643ED">
      <w:pPr>
        <w:rPr>
          <w:b/>
        </w:rPr>
      </w:pPr>
      <w:r w:rsidRPr="006643ED">
        <w:rPr>
          <w:b/>
        </w:rPr>
        <w:br/>
        <w:t xml:space="preserve">Nota: </w:t>
      </w:r>
      <w:r w:rsidRPr="00357135">
        <w:rPr>
          <w:bCs/>
          <w:vertAlign w:val="superscript"/>
        </w:rPr>
        <w:t>1</w:t>
      </w:r>
      <w:r w:rsidRPr="00357135">
        <w:rPr>
          <w:bCs/>
        </w:rPr>
        <w:t>Índice o densidad óptica de carbonilos.</w:t>
      </w:r>
    </w:p>
    <w:p w14:paraId="5E52C0C5" w14:textId="380C7B5A" w:rsidR="00357135" w:rsidRPr="000D7B7F" w:rsidRDefault="00357135" w:rsidP="00357135">
      <w:pPr>
        <w:pStyle w:val="Prrafodelista"/>
        <w:numPr>
          <w:ilvl w:val="1"/>
          <w:numId w:val="7"/>
        </w:numPr>
        <w:rPr>
          <w:b/>
          <w:bCs/>
        </w:rPr>
      </w:pPr>
      <w:r w:rsidRPr="00357135">
        <w:rPr>
          <w:b/>
          <w:bCs/>
        </w:rPr>
        <w:t>Envejecimiento acelerado térmico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410"/>
        <w:gridCol w:w="1701"/>
        <w:gridCol w:w="2409"/>
      </w:tblGrid>
      <w:tr w:rsidR="00357135" w:rsidRPr="00863BD5" w14:paraId="5A31BF42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779CECB4" w14:textId="77777777" w:rsidR="00357135" w:rsidRPr="00863BD5" w:rsidRDefault="00357135" w:rsidP="00357135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357135" w:rsidRPr="00863BD5" w14:paraId="5F9469A7" w14:textId="77777777" w:rsidTr="0035713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41832935" w14:textId="77777777" w:rsidR="00357135" w:rsidRPr="00863BD5" w:rsidRDefault="00357135" w:rsidP="00357135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410" w:type="dxa"/>
          </w:tcPr>
          <w:p w14:paraId="5FD0B51D" w14:textId="77777777" w:rsidR="00357135" w:rsidRPr="00153052" w:rsidRDefault="00357135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1701" w:type="dxa"/>
            <w:shd w:val="clear" w:color="auto" w:fill="E7E6E6" w:themeFill="background2"/>
          </w:tcPr>
          <w:p w14:paraId="64C0F1B9" w14:textId="46F5007B" w:rsidR="00357135" w:rsidRPr="00863BD5" w:rsidRDefault="00357135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57135">
              <w:rPr>
                <w:b/>
                <w:bCs/>
                <w:szCs w:val="18"/>
              </w:rPr>
              <w:t>Temperatura del ensayo:</w:t>
            </w:r>
          </w:p>
        </w:tc>
        <w:tc>
          <w:tcPr>
            <w:tcW w:w="2409" w:type="dxa"/>
          </w:tcPr>
          <w:p w14:paraId="59063E64" w14:textId="77777777" w:rsidR="00357135" w:rsidRPr="00153052" w:rsidRDefault="00357135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357135" w:rsidRPr="00863BD5" w14:paraId="760E7A71" w14:textId="77777777" w:rsidTr="0035713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53ACD101" w14:textId="551A7F2E" w:rsidR="00357135" w:rsidRPr="00472B85" w:rsidRDefault="00357135" w:rsidP="00357135">
            <w:pPr>
              <w:rPr>
                <w:b/>
                <w:bCs/>
                <w:szCs w:val="18"/>
              </w:rPr>
            </w:pPr>
            <w:r w:rsidRPr="00357135">
              <w:rPr>
                <w:b/>
                <w:bCs/>
                <w:szCs w:val="18"/>
              </w:rPr>
              <w:t>Cantidad de muestra usada en el ensayo:</w:t>
            </w:r>
          </w:p>
        </w:tc>
        <w:tc>
          <w:tcPr>
            <w:tcW w:w="2410" w:type="dxa"/>
          </w:tcPr>
          <w:p w14:paraId="27DB03AF" w14:textId="18C63CE6" w:rsidR="00357135" w:rsidRPr="00153052" w:rsidRDefault="00357135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357135">
              <w:rPr>
                <w:szCs w:val="18"/>
              </w:rPr>
              <w:t>1 probeta</w:t>
            </w:r>
          </w:p>
        </w:tc>
        <w:tc>
          <w:tcPr>
            <w:tcW w:w="1701" w:type="dxa"/>
            <w:shd w:val="clear" w:color="auto" w:fill="E7E6E6" w:themeFill="background2"/>
          </w:tcPr>
          <w:p w14:paraId="18290EC4" w14:textId="4D2F1171" w:rsidR="00357135" w:rsidRPr="00863BD5" w:rsidRDefault="00357135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357135">
              <w:rPr>
                <w:b/>
                <w:bCs/>
                <w:szCs w:val="18"/>
              </w:rPr>
              <w:t>Ciclo del ensayo</w:t>
            </w:r>
          </w:p>
        </w:tc>
        <w:tc>
          <w:tcPr>
            <w:tcW w:w="2409" w:type="dxa"/>
          </w:tcPr>
          <w:p w14:paraId="7A2845E6" w14:textId="6021DF56" w:rsidR="00357135" w:rsidRPr="00153052" w:rsidRDefault="00357135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48 h</w:t>
            </w:r>
          </w:p>
        </w:tc>
      </w:tr>
      <w:tr w:rsidR="00357135" w:rsidRPr="00863BD5" w14:paraId="0DF41DF5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5BA61803" w14:textId="77777777" w:rsidR="00357135" w:rsidRPr="00472B85" w:rsidRDefault="00357135" w:rsidP="00357135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357135" w:rsidRPr="00863BD5" w14:paraId="39129818" w14:textId="77777777" w:rsidTr="00357135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692E04F0" w14:textId="77777777" w:rsidR="00357135" w:rsidRPr="00472B85" w:rsidRDefault="00357135" w:rsidP="00357135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410" w:type="dxa"/>
          </w:tcPr>
          <w:p w14:paraId="25804939" w14:textId="77777777" w:rsidR="00357135" w:rsidRPr="00153052" w:rsidRDefault="00357135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701" w:type="dxa"/>
            <w:shd w:val="clear" w:color="auto" w:fill="EDEDED" w:themeFill="accent3" w:themeFillTint="33"/>
          </w:tcPr>
          <w:p w14:paraId="4585E7F9" w14:textId="77777777" w:rsidR="00357135" w:rsidRPr="00472B85" w:rsidRDefault="00357135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409" w:type="dxa"/>
          </w:tcPr>
          <w:p w14:paraId="3D21143F" w14:textId="77777777" w:rsidR="00357135" w:rsidRPr="00153052" w:rsidRDefault="00357135" w:rsidP="003571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01380CE1" w14:textId="0D2096D9" w:rsidR="00357135" w:rsidRDefault="00357135" w:rsidP="007E6AF1"/>
    <w:p w14:paraId="60F753F4" w14:textId="7E18E499" w:rsidR="00357135" w:rsidRDefault="00357135" w:rsidP="00357135">
      <w:pPr>
        <w:pStyle w:val="Tabla"/>
      </w:pPr>
      <w:r w:rsidRPr="00357135">
        <w:t>Resultados del envejecimiento acelerado térmico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357135" w:rsidRPr="00E37126" w14:paraId="1DAE2212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142F638A" w14:textId="77777777" w:rsidR="00357135" w:rsidRPr="00E37126" w:rsidRDefault="00357135" w:rsidP="00357135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790A5D67" w14:textId="77777777" w:rsidR="00357135" w:rsidRPr="007E6AF1" w:rsidRDefault="00357135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3647B2A3" w14:textId="061FC0FD" w:rsidR="00357135" w:rsidRPr="00357135" w:rsidRDefault="00357135" w:rsidP="007E6AF1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4"/>
      </w:tblGrid>
      <w:tr w:rsidR="00357135" w:rsidRPr="00C736BA" w14:paraId="5BAC234F" w14:textId="77777777" w:rsidTr="00357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DBDBDB" w:themeFill="accent3" w:themeFillTint="66"/>
          </w:tcPr>
          <w:p w14:paraId="002F887E" w14:textId="67640225" w:rsidR="00357135" w:rsidRPr="00C736BA" w:rsidRDefault="00357135" w:rsidP="00357135">
            <w:r w:rsidRPr="00357135">
              <w:t>Tiempo de exposición transcurrido (h)</w:t>
            </w:r>
          </w:p>
        </w:tc>
        <w:tc>
          <w:tcPr>
            <w:tcW w:w="1704" w:type="dxa"/>
            <w:shd w:val="clear" w:color="auto" w:fill="FFFFFF" w:themeFill="background1"/>
          </w:tcPr>
          <w:p w14:paraId="3A9405B7" w14:textId="77777777" w:rsidR="00357135" w:rsidRPr="00C736BA" w:rsidRDefault="00357135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3B621C" w14:textId="77777777" w:rsidR="00357135" w:rsidRPr="00B31DD8" w:rsidRDefault="00357135" w:rsidP="007E6AF1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357135" w:rsidRPr="00C736BA" w14:paraId="65A71237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3C178001" w14:textId="47C4629E" w:rsidR="00357135" w:rsidRPr="00C736BA" w:rsidRDefault="00357135" w:rsidP="00357135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6C968632" w14:textId="77777777" w:rsidR="00357135" w:rsidRPr="007E6AF1" w:rsidRDefault="00357135" w:rsidP="0035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357135" w:rsidRPr="00C736BA" w14:paraId="44180674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5572B11B" w14:textId="54082702" w:rsidR="00357135" w:rsidRPr="00C736BA" w:rsidRDefault="00357135" w:rsidP="00357135">
            <w:r w:rsidRPr="00C736BA">
              <w:t>Declaración de conformidad</w:t>
            </w:r>
          </w:p>
        </w:tc>
        <w:tc>
          <w:tcPr>
            <w:tcW w:w="3159" w:type="pct"/>
          </w:tcPr>
          <w:p w14:paraId="2C012C94" w14:textId="77777777" w:rsidR="00357135" w:rsidRPr="007E6AF1" w:rsidRDefault="00357135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357135" w:rsidRPr="00C736BA" w14:paraId="278B4D56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8BC5E10" w14:textId="77777777" w:rsidR="00357135" w:rsidRPr="00C736BA" w:rsidRDefault="00357135" w:rsidP="00357135">
            <w:r w:rsidRPr="00C736BA">
              <w:t>Observaciones</w:t>
            </w:r>
          </w:p>
        </w:tc>
        <w:tc>
          <w:tcPr>
            <w:tcW w:w="3159" w:type="pct"/>
          </w:tcPr>
          <w:p w14:paraId="1D71886C" w14:textId="77777777" w:rsidR="00357135" w:rsidRPr="007E6AF1" w:rsidRDefault="00357135" w:rsidP="0035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7F62B08D" w14:textId="24596132" w:rsidR="00B31DD8" w:rsidRDefault="00B31DD8" w:rsidP="007E6AF1"/>
    <w:sdt>
      <w:sdtPr>
        <w:id w:val="-2078277779"/>
        <w:showingPlcHdr/>
        <w:picture/>
      </w:sdtPr>
      <w:sdtEndPr/>
      <w:sdtContent>
        <w:p w14:paraId="13F278D5" w14:textId="655A7603" w:rsidR="00E44894" w:rsidRDefault="00E44894" w:rsidP="00E44894">
          <w:pPr>
            <w:jc w:val="center"/>
          </w:pPr>
          <w:r>
            <w:rPr>
              <w:noProof/>
            </w:rPr>
            <w:drawing>
              <wp:inline distT="0" distB="0" distL="0" distR="0" wp14:anchorId="269F2B6B" wp14:editId="78014FAC">
                <wp:extent cx="1906270" cy="1906270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7448A35D" w14:textId="51207ED4" w:rsidR="00357135" w:rsidRPr="00D61586" w:rsidRDefault="00B31DD8" w:rsidP="00E44894">
      <w:pPr>
        <w:jc w:val="center"/>
        <w:rPr>
          <w:b/>
          <w:bCs/>
        </w:rPr>
      </w:pPr>
      <w:r w:rsidRPr="00D61586">
        <w:rPr>
          <w:b/>
          <w:bCs/>
        </w:rPr>
        <w:t>Imagen 1. Seguimiento fotográfico del envejecimiento acelerado por UV de la muestra “”.</w:t>
      </w:r>
    </w:p>
    <w:p w14:paraId="4A958976" w14:textId="77777777" w:rsidR="00D524A7" w:rsidRPr="00D524A7" w:rsidRDefault="00D524A7" w:rsidP="00D524A7">
      <w:pPr>
        <w:pStyle w:val="Prrafodelista"/>
        <w:numPr>
          <w:ilvl w:val="1"/>
          <w:numId w:val="7"/>
        </w:numPr>
        <w:rPr>
          <w:b/>
          <w:bCs/>
        </w:rPr>
      </w:pPr>
      <w:r w:rsidRPr="00D524A7">
        <w:rPr>
          <w:b/>
          <w:bCs/>
        </w:rPr>
        <w:lastRenderedPageBreak/>
        <w:t>Envejecimiento acelerado por UV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377"/>
        <w:gridCol w:w="2410"/>
        <w:gridCol w:w="1887"/>
      </w:tblGrid>
      <w:tr w:rsidR="00D524A7" w:rsidRPr="00863BD5" w14:paraId="7A971D6F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D0CECE" w:themeFill="background2" w:themeFillShade="E6"/>
          </w:tcPr>
          <w:p w14:paraId="2CB6C458" w14:textId="77777777" w:rsidR="00D524A7" w:rsidRPr="00863BD5" w:rsidRDefault="00D524A7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D524A7" w:rsidRPr="00863BD5" w14:paraId="587DEA8A" w14:textId="77777777" w:rsidTr="00D6158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7E6E6" w:themeFill="background2"/>
          </w:tcPr>
          <w:p w14:paraId="125137BE" w14:textId="77777777" w:rsidR="00D524A7" w:rsidRPr="00863BD5" w:rsidRDefault="00D524A7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377" w:type="dxa"/>
          </w:tcPr>
          <w:p w14:paraId="50D436C9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2410" w:type="dxa"/>
            <w:shd w:val="clear" w:color="auto" w:fill="E7E6E6" w:themeFill="background2"/>
          </w:tcPr>
          <w:p w14:paraId="784690C9" w14:textId="2748FB26" w:rsidR="00D524A7" w:rsidRPr="00863BD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Temperatura del panel</w:t>
            </w:r>
          </w:p>
        </w:tc>
        <w:tc>
          <w:tcPr>
            <w:tcW w:w="1887" w:type="dxa"/>
          </w:tcPr>
          <w:p w14:paraId="462D7212" w14:textId="491BFF49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50 °C</w:t>
            </w:r>
          </w:p>
        </w:tc>
      </w:tr>
      <w:tr w:rsidR="00D524A7" w:rsidRPr="00863BD5" w14:paraId="73991F1C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7E6E6" w:themeFill="background2"/>
          </w:tcPr>
          <w:p w14:paraId="264548EF" w14:textId="4443218E" w:rsidR="00D524A7" w:rsidRPr="00472B85" w:rsidRDefault="00D524A7" w:rsidP="00C71E94">
            <w:pPr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Irradiación</w:t>
            </w:r>
          </w:p>
        </w:tc>
        <w:tc>
          <w:tcPr>
            <w:tcW w:w="2377" w:type="dxa"/>
          </w:tcPr>
          <w:p w14:paraId="4B0BB764" w14:textId="5936F95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524A7">
              <w:rPr>
                <w:szCs w:val="18"/>
              </w:rPr>
              <w:t>0.89 W/(m2*nm) a 340 nm</w:t>
            </w:r>
          </w:p>
        </w:tc>
        <w:tc>
          <w:tcPr>
            <w:tcW w:w="2410" w:type="dxa"/>
            <w:shd w:val="clear" w:color="auto" w:fill="E7E6E6" w:themeFill="background2"/>
          </w:tcPr>
          <w:p w14:paraId="1B874482" w14:textId="7410FD3B" w:rsidR="00D524A7" w:rsidRPr="00863BD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Cantidad de muestra usada en el ensayo</w:t>
            </w:r>
          </w:p>
        </w:tc>
        <w:tc>
          <w:tcPr>
            <w:tcW w:w="1887" w:type="dxa"/>
          </w:tcPr>
          <w:p w14:paraId="2F5BE626" w14:textId="1CA8242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524A7">
              <w:rPr>
                <w:szCs w:val="18"/>
              </w:rPr>
              <w:t>1 probeta por lote</w:t>
            </w:r>
          </w:p>
        </w:tc>
      </w:tr>
      <w:tr w:rsidR="00D524A7" w:rsidRPr="00863BD5" w14:paraId="3612F417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7E6E6" w:themeFill="background2"/>
          </w:tcPr>
          <w:p w14:paraId="4C8F02DF" w14:textId="2672EACD" w:rsidR="00D524A7" w:rsidRPr="00472B85" w:rsidRDefault="00D524A7" w:rsidP="00C71E94">
            <w:pPr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Ciclo de luz (tiempo y temperatura de operación):</w:t>
            </w:r>
          </w:p>
        </w:tc>
        <w:tc>
          <w:tcPr>
            <w:tcW w:w="2377" w:type="dxa"/>
          </w:tcPr>
          <w:p w14:paraId="256E0FF0" w14:textId="72F68AF3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524A7">
              <w:rPr>
                <w:szCs w:val="18"/>
              </w:rPr>
              <w:t>48 h a 50 °C</w:t>
            </w:r>
          </w:p>
        </w:tc>
        <w:tc>
          <w:tcPr>
            <w:tcW w:w="2410" w:type="dxa"/>
            <w:shd w:val="clear" w:color="auto" w:fill="E7E6E6" w:themeFill="background2"/>
          </w:tcPr>
          <w:p w14:paraId="0A662562" w14:textId="4C420E9A" w:rsidR="00D524A7" w:rsidRPr="00863BD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Ciclo en ausencia de luz y condensación (tiempo y temperatura de operación):</w:t>
            </w:r>
          </w:p>
        </w:tc>
        <w:tc>
          <w:tcPr>
            <w:tcW w:w="1887" w:type="dxa"/>
          </w:tcPr>
          <w:p w14:paraId="0BB4E71D" w14:textId="60ECBAF6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NA</w:t>
            </w:r>
          </w:p>
        </w:tc>
      </w:tr>
      <w:tr w:rsidR="00D524A7" w:rsidRPr="00863BD5" w14:paraId="778A414E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D0CECE" w:themeFill="background2" w:themeFillShade="E6"/>
          </w:tcPr>
          <w:p w14:paraId="719B8D57" w14:textId="77777777" w:rsidR="00D524A7" w:rsidRPr="00472B85" w:rsidRDefault="00D524A7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D524A7" w:rsidRPr="00863BD5" w14:paraId="6B0DC015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DEDED" w:themeFill="accent3" w:themeFillTint="33"/>
          </w:tcPr>
          <w:p w14:paraId="0DF85389" w14:textId="77777777" w:rsidR="00D524A7" w:rsidRPr="00472B85" w:rsidRDefault="00D524A7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377" w:type="dxa"/>
          </w:tcPr>
          <w:p w14:paraId="0AA96E89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410" w:type="dxa"/>
            <w:shd w:val="clear" w:color="auto" w:fill="EDEDED" w:themeFill="accent3" w:themeFillTint="33"/>
          </w:tcPr>
          <w:p w14:paraId="2102475A" w14:textId="77777777" w:rsidR="00D524A7" w:rsidRPr="00472B8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887" w:type="dxa"/>
          </w:tcPr>
          <w:p w14:paraId="6F780968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552E312B" w14:textId="7D1FDE06" w:rsidR="00D524A7" w:rsidRPr="00D524A7" w:rsidRDefault="00D524A7" w:rsidP="00D524A7">
      <w:pPr>
        <w:rPr>
          <w:b/>
          <w:bCs/>
        </w:rPr>
      </w:pPr>
    </w:p>
    <w:p w14:paraId="75E56DA3" w14:textId="32D8BD4A" w:rsidR="00D524A7" w:rsidRDefault="00D524A7" w:rsidP="00D524A7">
      <w:pPr>
        <w:pStyle w:val="Tabla"/>
      </w:pPr>
      <w:r w:rsidRPr="00D524A7">
        <w:t>Resultados del envejecimiento acelerado por UV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D524A7" w:rsidRPr="00E37126" w14:paraId="02EA95E5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3FDA55F2" w14:textId="77777777" w:rsidR="00D524A7" w:rsidRPr="00E37126" w:rsidRDefault="00D524A7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361FF444" w14:textId="77777777" w:rsidR="00D524A7" w:rsidRPr="007E6AF1" w:rsidRDefault="00D524A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1956F0CA" w14:textId="3FF97C25" w:rsidR="00B31DD8" w:rsidRPr="00D524A7" w:rsidRDefault="00B31DD8" w:rsidP="007E6AF1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4"/>
      </w:tblGrid>
      <w:tr w:rsidR="00D524A7" w:rsidRPr="00C736BA" w14:paraId="64D7D59E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DBDBDB" w:themeFill="accent3" w:themeFillTint="66"/>
          </w:tcPr>
          <w:p w14:paraId="19A03AF0" w14:textId="77777777" w:rsidR="00D524A7" w:rsidRPr="00C736BA" w:rsidRDefault="00D524A7" w:rsidP="00C71E94">
            <w:r w:rsidRPr="00357135">
              <w:t>Tiempo de exposición transcurrido (h)</w:t>
            </w:r>
          </w:p>
        </w:tc>
        <w:tc>
          <w:tcPr>
            <w:tcW w:w="1704" w:type="dxa"/>
            <w:shd w:val="clear" w:color="auto" w:fill="FFFFFF" w:themeFill="background1"/>
          </w:tcPr>
          <w:p w14:paraId="3301BDB7" w14:textId="77777777" w:rsidR="00D524A7" w:rsidRPr="00C736BA" w:rsidRDefault="00D524A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1C66CA" w14:textId="6243085C" w:rsidR="00D524A7" w:rsidRPr="00D524A7" w:rsidRDefault="00D524A7" w:rsidP="007E6AF1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D524A7" w:rsidRPr="00C736BA" w14:paraId="442BC588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875E1DA" w14:textId="4AACBE1E" w:rsidR="00D524A7" w:rsidRPr="00C736BA" w:rsidRDefault="00D524A7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2D662F27" w14:textId="77777777" w:rsidR="00D524A7" w:rsidRPr="007E6AF1" w:rsidRDefault="00D524A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D524A7" w:rsidRPr="00C736BA" w14:paraId="6CADD60E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5E45CE7E" w14:textId="600658BE" w:rsidR="00D524A7" w:rsidRPr="00C736BA" w:rsidRDefault="00D524A7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370F9AAE" w14:textId="77777777" w:rsidR="00D524A7" w:rsidRPr="007E6AF1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D524A7" w:rsidRPr="00C736BA" w14:paraId="33CBE644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3F9D6E9" w14:textId="77777777" w:rsidR="00D524A7" w:rsidRPr="00C736BA" w:rsidRDefault="00D524A7" w:rsidP="00C71E94">
            <w:r w:rsidRPr="00C736BA">
              <w:t>Observaciones</w:t>
            </w:r>
          </w:p>
        </w:tc>
        <w:tc>
          <w:tcPr>
            <w:tcW w:w="3159" w:type="pct"/>
          </w:tcPr>
          <w:p w14:paraId="02B6A45B" w14:textId="77777777" w:rsidR="00D524A7" w:rsidRPr="007E6AF1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470495E2" w14:textId="77777777" w:rsidR="00E44894" w:rsidRDefault="00E44894" w:rsidP="00AB7CB7">
      <w:pPr>
        <w:jc w:val="center"/>
        <w:rPr>
          <w:b/>
          <w:bCs/>
          <w:color w:val="4472C4" w:themeColor="accent1"/>
        </w:rPr>
      </w:pPr>
    </w:p>
    <w:p w14:paraId="40A4AC61" w14:textId="7B58BFB7" w:rsidR="00D524A7" w:rsidRPr="00D61586" w:rsidRDefault="001069C7" w:rsidP="00AB7CB7">
      <w:pPr>
        <w:jc w:val="center"/>
        <w:rPr>
          <w:b/>
          <w:bCs/>
        </w:rPr>
      </w:pPr>
      <w:sdt>
        <w:sdtPr>
          <w:rPr>
            <w:b/>
            <w:bCs/>
          </w:rPr>
          <w:id w:val="496462885"/>
          <w:showingPlcHdr/>
          <w:picture/>
        </w:sdtPr>
        <w:sdtEndPr/>
        <w:sdtContent>
          <w:r w:rsidR="00E44894" w:rsidRPr="00D61586">
            <w:rPr>
              <w:b/>
              <w:bCs/>
              <w:noProof/>
            </w:rPr>
            <w:drawing>
              <wp:inline distT="0" distB="0" distL="0" distR="0" wp14:anchorId="65C3E7E9" wp14:editId="71ACDAF5">
                <wp:extent cx="1906270" cy="1906270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D524A7" w:rsidRPr="00D61586">
        <w:rPr>
          <w:b/>
          <w:bCs/>
        </w:rPr>
        <w:br/>
        <w:t>Imagen 1. Seguimiento fotográfico del envejecimiento acelerado por UV de la muestra “”.</w:t>
      </w:r>
    </w:p>
    <w:p w14:paraId="177FCB60" w14:textId="0A23D8C8" w:rsidR="00D524A7" w:rsidRPr="00D524A7" w:rsidRDefault="00D524A7" w:rsidP="00D524A7">
      <w:pPr>
        <w:pStyle w:val="Prrafodelista"/>
        <w:numPr>
          <w:ilvl w:val="1"/>
          <w:numId w:val="7"/>
        </w:numPr>
        <w:rPr>
          <w:b/>
          <w:bCs/>
        </w:rPr>
      </w:pPr>
      <w:r w:rsidRPr="00D524A7">
        <w:rPr>
          <w:b/>
          <w:bCs/>
        </w:rPr>
        <w:t>Envejecimiento acelerado por xenón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377"/>
        <w:gridCol w:w="2410"/>
        <w:gridCol w:w="1887"/>
      </w:tblGrid>
      <w:tr w:rsidR="00D524A7" w:rsidRPr="00863BD5" w14:paraId="1208A551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D0CECE" w:themeFill="background2" w:themeFillShade="E6"/>
          </w:tcPr>
          <w:p w14:paraId="1F54C4A5" w14:textId="77777777" w:rsidR="00D524A7" w:rsidRPr="00863BD5" w:rsidRDefault="00D524A7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D524A7" w:rsidRPr="00863BD5" w14:paraId="6AA9FA16" w14:textId="77777777" w:rsidTr="00D6158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7E6E6" w:themeFill="background2"/>
          </w:tcPr>
          <w:p w14:paraId="70BAD0D1" w14:textId="77777777" w:rsidR="00D524A7" w:rsidRPr="00863BD5" w:rsidRDefault="00D524A7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377" w:type="dxa"/>
          </w:tcPr>
          <w:p w14:paraId="49E9CB33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2410" w:type="dxa"/>
            <w:shd w:val="clear" w:color="auto" w:fill="E7E6E6" w:themeFill="background2"/>
          </w:tcPr>
          <w:p w14:paraId="2925454F" w14:textId="77777777" w:rsidR="00D524A7" w:rsidRPr="00863BD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Temperatura del panel</w:t>
            </w:r>
          </w:p>
        </w:tc>
        <w:tc>
          <w:tcPr>
            <w:tcW w:w="1887" w:type="dxa"/>
          </w:tcPr>
          <w:p w14:paraId="15E0C31D" w14:textId="1C0416EF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63 °C</w:t>
            </w:r>
          </w:p>
        </w:tc>
      </w:tr>
      <w:tr w:rsidR="00D524A7" w:rsidRPr="00863BD5" w14:paraId="096BD1F8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7E6E6" w:themeFill="background2"/>
          </w:tcPr>
          <w:p w14:paraId="15EC13EF" w14:textId="77777777" w:rsidR="00D524A7" w:rsidRPr="00472B85" w:rsidRDefault="00D524A7" w:rsidP="00C71E94">
            <w:pPr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Irradiación</w:t>
            </w:r>
          </w:p>
        </w:tc>
        <w:tc>
          <w:tcPr>
            <w:tcW w:w="2377" w:type="dxa"/>
          </w:tcPr>
          <w:p w14:paraId="1CC5678E" w14:textId="5A7D665C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524A7">
              <w:rPr>
                <w:szCs w:val="18"/>
              </w:rPr>
              <w:t>0.35 W/(m2*nm) a 340 nm</w:t>
            </w:r>
          </w:p>
        </w:tc>
        <w:tc>
          <w:tcPr>
            <w:tcW w:w="2410" w:type="dxa"/>
            <w:shd w:val="clear" w:color="auto" w:fill="E7E6E6" w:themeFill="background2"/>
          </w:tcPr>
          <w:p w14:paraId="5C22811C" w14:textId="5C000812" w:rsidR="00D524A7" w:rsidRPr="00863BD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Cantidad de muestra usada en el ensayo</w:t>
            </w:r>
          </w:p>
        </w:tc>
        <w:tc>
          <w:tcPr>
            <w:tcW w:w="1887" w:type="dxa"/>
          </w:tcPr>
          <w:p w14:paraId="32BFF6CD" w14:textId="4948D880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524A7">
              <w:rPr>
                <w:szCs w:val="18"/>
              </w:rPr>
              <w:t xml:space="preserve">1 probeta </w:t>
            </w:r>
          </w:p>
        </w:tc>
      </w:tr>
      <w:tr w:rsidR="00D524A7" w:rsidRPr="00863BD5" w14:paraId="775C561B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7E6E6" w:themeFill="background2"/>
          </w:tcPr>
          <w:p w14:paraId="0862D31D" w14:textId="4AB500B0" w:rsidR="00D524A7" w:rsidRPr="00472B85" w:rsidRDefault="00D524A7" w:rsidP="00C71E94">
            <w:pPr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Ciclo de luz (tiempo y temperatura de operación)</w:t>
            </w:r>
          </w:p>
        </w:tc>
        <w:tc>
          <w:tcPr>
            <w:tcW w:w="2377" w:type="dxa"/>
          </w:tcPr>
          <w:p w14:paraId="5249C5F8" w14:textId="37DC8A1E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D524A7">
              <w:rPr>
                <w:szCs w:val="18"/>
              </w:rPr>
              <w:t>48 h a 63 °C</w:t>
            </w:r>
          </w:p>
        </w:tc>
        <w:tc>
          <w:tcPr>
            <w:tcW w:w="2410" w:type="dxa"/>
            <w:shd w:val="clear" w:color="auto" w:fill="E7E6E6" w:themeFill="background2"/>
          </w:tcPr>
          <w:p w14:paraId="733C8B0A" w14:textId="762E4AC0" w:rsidR="00D524A7" w:rsidRPr="00863BD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24A7">
              <w:rPr>
                <w:b/>
                <w:bCs/>
                <w:szCs w:val="18"/>
              </w:rPr>
              <w:t>Ciclo en ausencia de luz y condensación (tiempo y temperatura de operación)</w:t>
            </w:r>
          </w:p>
        </w:tc>
        <w:tc>
          <w:tcPr>
            <w:tcW w:w="1887" w:type="dxa"/>
          </w:tcPr>
          <w:p w14:paraId="74AEF790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NA</w:t>
            </w:r>
          </w:p>
        </w:tc>
      </w:tr>
      <w:tr w:rsidR="00D524A7" w:rsidRPr="00863BD5" w14:paraId="03B6B5D8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D0CECE" w:themeFill="background2" w:themeFillShade="E6"/>
          </w:tcPr>
          <w:p w14:paraId="2C604152" w14:textId="77777777" w:rsidR="00D524A7" w:rsidRPr="00472B85" w:rsidRDefault="00D524A7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D524A7" w:rsidRPr="00863BD5" w14:paraId="17EAFA89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4" w:type="dxa"/>
            <w:shd w:val="clear" w:color="auto" w:fill="EDEDED" w:themeFill="accent3" w:themeFillTint="33"/>
          </w:tcPr>
          <w:p w14:paraId="136AC4C9" w14:textId="77777777" w:rsidR="00D524A7" w:rsidRPr="00472B85" w:rsidRDefault="00D524A7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377" w:type="dxa"/>
          </w:tcPr>
          <w:p w14:paraId="020C1808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410" w:type="dxa"/>
            <w:shd w:val="clear" w:color="auto" w:fill="EDEDED" w:themeFill="accent3" w:themeFillTint="33"/>
          </w:tcPr>
          <w:p w14:paraId="2502A98C" w14:textId="77777777" w:rsidR="00D524A7" w:rsidRPr="00472B85" w:rsidRDefault="00D524A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887" w:type="dxa"/>
          </w:tcPr>
          <w:p w14:paraId="722F3401" w14:textId="77777777" w:rsidR="00D524A7" w:rsidRPr="00153052" w:rsidRDefault="00D524A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4F58AA08" w14:textId="56C9B6BE" w:rsidR="00D524A7" w:rsidRDefault="00D524A7" w:rsidP="007E6AF1"/>
    <w:p w14:paraId="7570DC13" w14:textId="3F1BF312" w:rsidR="00D524A7" w:rsidRDefault="00D524A7" w:rsidP="00D524A7">
      <w:pPr>
        <w:pStyle w:val="Tabla"/>
      </w:pPr>
      <w:r w:rsidRPr="00D524A7">
        <w:lastRenderedPageBreak/>
        <w:t xml:space="preserve">Resultados del envejecimiento acelerado por xenón 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576CFA" w:rsidRPr="00E37126" w14:paraId="6620A470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19EAD661" w14:textId="77777777" w:rsidR="00576CFA" w:rsidRPr="00E37126" w:rsidRDefault="00576CFA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12F140A" w14:textId="77777777" w:rsidR="00576CFA" w:rsidRPr="007E6AF1" w:rsidRDefault="00576CFA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0D51509B" w14:textId="77777777" w:rsidR="00576CFA" w:rsidRPr="00D524A7" w:rsidRDefault="00576CFA" w:rsidP="00576CFA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4"/>
      </w:tblGrid>
      <w:tr w:rsidR="00576CFA" w:rsidRPr="00C736BA" w14:paraId="4C5ECACD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DBDBDB" w:themeFill="accent3" w:themeFillTint="66"/>
          </w:tcPr>
          <w:p w14:paraId="038DFDB7" w14:textId="77777777" w:rsidR="00576CFA" w:rsidRPr="00C736BA" w:rsidRDefault="00576CFA" w:rsidP="00C71E94">
            <w:r w:rsidRPr="00357135">
              <w:t>Tiempo de exposición transcurrido (h)</w:t>
            </w:r>
          </w:p>
        </w:tc>
        <w:tc>
          <w:tcPr>
            <w:tcW w:w="1704" w:type="dxa"/>
            <w:shd w:val="clear" w:color="auto" w:fill="FFFFFF" w:themeFill="background1"/>
          </w:tcPr>
          <w:p w14:paraId="794AF9D1" w14:textId="77777777" w:rsidR="00576CFA" w:rsidRPr="00C736BA" w:rsidRDefault="00576CFA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19A564" w14:textId="595D1D02" w:rsidR="00576CFA" w:rsidRPr="00E44894" w:rsidRDefault="00576CFA" w:rsidP="007E6AF1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F42E4A" w:rsidRPr="00C736BA" w14:paraId="5334A222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EFDD4BE" w14:textId="3261D02A" w:rsidR="00F42E4A" w:rsidRPr="00C736BA" w:rsidRDefault="00F42E4A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1AD75DC2" w14:textId="77777777" w:rsidR="00F42E4A" w:rsidRPr="007E6AF1" w:rsidRDefault="00F42E4A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F42E4A" w:rsidRPr="00C736BA" w14:paraId="154EDA47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253CD735" w14:textId="6D7BA0A4" w:rsidR="00F42E4A" w:rsidRPr="00C736BA" w:rsidRDefault="00F42E4A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2A18D277" w14:textId="77777777" w:rsidR="00F42E4A" w:rsidRPr="007E6AF1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F42E4A" w:rsidRPr="00C736BA" w14:paraId="499F659D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D188E5E" w14:textId="77777777" w:rsidR="00F42E4A" w:rsidRPr="00C736BA" w:rsidRDefault="00F42E4A" w:rsidP="00C71E94">
            <w:r w:rsidRPr="00C736BA">
              <w:t>Observaciones</w:t>
            </w:r>
          </w:p>
        </w:tc>
        <w:tc>
          <w:tcPr>
            <w:tcW w:w="3159" w:type="pct"/>
          </w:tcPr>
          <w:p w14:paraId="021A64F3" w14:textId="77777777" w:rsidR="00F42E4A" w:rsidRPr="007E6AF1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642EB5B5" w14:textId="36706F20" w:rsidR="00F42E4A" w:rsidRDefault="00F42E4A" w:rsidP="007E6AF1"/>
    <w:p w14:paraId="1F8D9DED" w14:textId="26E1BE27" w:rsidR="00F42E4A" w:rsidRDefault="00F42E4A" w:rsidP="00F42E4A">
      <w:pPr>
        <w:pStyle w:val="Prrafodelista"/>
        <w:numPr>
          <w:ilvl w:val="1"/>
          <w:numId w:val="7"/>
        </w:numPr>
        <w:rPr>
          <w:b/>
          <w:bCs/>
        </w:rPr>
      </w:pPr>
      <w:bookmarkStart w:id="3" w:name="_Hlk38544693"/>
      <w:r w:rsidRPr="00F42E4A">
        <w:rPr>
          <w:b/>
          <w:bCs/>
        </w:rPr>
        <w:t>Determinación del tiempo de inducción a la oxidación (OIT)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66"/>
        <w:gridCol w:w="2084"/>
        <w:gridCol w:w="2358"/>
        <w:gridCol w:w="727"/>
        <w:gridCol w:w="1493"/>
      </w:tblGrid>
      <w:tr w:rsidR="00F42E4A" w:rsidRPr="00863BD5" w14:paraId="72190D6D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9" w:type="dxa"/>
            <w:gridSpan w:val="5"/>
            <w:shd w:val="clear" w:color="auto" w:fill="D0CECE" w:themeFill="background2" w:themeFillShade="E6"/>
          </w:tcPr>
          <w:bookmarkEnd w:id="3"/>
          <w:p w14:paraId="0DB19E78" w14:textId="77777777" w:rsidR="00F42E4A" w:rsidRPr="00863BD5" w:rsidRDefault="00F42E4A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F42E4A" w:rsidRPr="00863BD5" w14:paraId="758B0635" w14:textId="77777777" w:rsidTr="00F42E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shd w:val="clear" w:color="auto" w:fill="E7E6E6" w:themeFill="background2"/>
          </w:tcPr>
          <w:p w14:paraId="4624F267" w14:textId="77777777" w:rsidR="00F42E4A" w:rsidRPr="00863BD5" w:rsidRDefault="00F42E4A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268" w:type="dxa"/>
          </w:tcPr>
          <w:p w14:paraId="12743129" w14:textId="77777777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2687" w:type="dxa"/>
            <w:shd w:val="clear" w:color="auto" w:fill="E7E6E6" w:themeFill="background2"/>
          </w:tcPr>
          <w:p w14:paraId="0E8EC046" w14:textId="4E6749E4" w:rsidR="00F42E4A" w:rsidRPr="00863BD5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F42E4A">
              <w:rPr>
                <w:b/>
                <w:bCs/>
                <w:szCs w:val="18"/>
              </w:rPr>
              <w:t>Tipo de crisol utilizado</w:t>
            </w:r>
          </w:p>
        </w:tc>
        <w:tc>
          <w:tcPr>
            <w:tcW w:w="2563" w:type="dxa"/>
            <w:gridSpan w:val="2"/>
            <w:tcBorders>
              <w:bottom w:val="single" w:sz="4" w:space="0" w:color="F2F2F2" w:themeColor="background1" w:themeShade="F2"/>
            </w:tcBorders>
          </w:tcPr>
          <w:p w14:paraId="1572F0C2" w14:textId="41DA387F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F42E4A">
              <w:rPr>
                <w:szCs w:val="18"/>
              </w:rPr>
              <w:t>Circular de aluminio</w:t>
            </w:r>
          </w:p>
        </w:tc>
      </w:tr>
      <w:tr w:rsidR="00F42E4A" w:rsidRPr="00863BD5" w14:paraId="2BBD288F" w14:textId="77777777" w:rsidTr="00F42E4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shd w:val="clear" w:color="auto" w:fill="E7E6E6" w:themeFill="background2"/>
          </w:tcPr>
          <w:p w14:paraId="717A273F" w14:textId="444ED701" w:rsidR="00F42E4A" w:rsidRPr="00472B85" w:rsidRDefault="00F42E4A" w:rsidP="00C71E94">
            <w:pPr>
              <w:rPr>
                <w:b/>
                <w:bCs/>
                <w:szCs w:val="18"/>
              </w:rPr>
            </w:pPr>
            <w:r w:rsidRPr="00F42E4A">
              <w:rPr>
                <w:b/>
                <w:bCs/>
                <w:szCs w:val="18"/>
              </w:rPr>
              <w:t>Temperatura de ensayo</w:t>
            </w:r>
          </w:p>
        </w:tc>
        <w:tc>
          <w:tcPr>
            <w:tcW w:w="2268" w:type="dxa"/>
            <w:tcBorders>
              <w:bottom w:val="single" w:sz="4" w:space="0" w:color="F2F2F2" w:themeColor="background1" w:themeShade="F2"/>
            </w:tcBorders>
          </w:tcPr>
          <w:p w14:paraId="76408FCC" w14:textId="43EE421A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2687" w:type="dxa"/>
            <w:tcBorders>
              <w:bottom w:val="nil"/>
              <w:right w:val="single" w:sz="4" w:space="0" w:color="F2F2F2" w:themeColor="background1" w:themeShade="F2"/>
            </w:tcBorders>
            <w:shd w:val="clear" w:color="auto" w:fill="E7E6E6" w:themeFill="background2"/>
          </w:tcPr>
          <w:p w14:paraId="25D98550" w14:textId="40925942" w:rsidR="00F42E4A" w:rsidRPr="00863BD5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F42E4A">
              <w:rPr>
                <w:b/>
                <w:bCs/>
                <w:szCs w:val="18"/>
              </w:rPr>
              <w:t>Método para determinar OIT</w:t>
            </w:r>
          </w:p>
        </w:tc>
        <w:tc>
          <w:tcPr>
            <w:tcW w:w="2563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24DC1FD0" w14:textId="0C29AB2F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F42E4A" w:rsidRPr="00863BD5" w14:paraId="08008D20" w14:textId="77777777" w:rsidTr="00F42E4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shd w:val="clear" w:color="auto" w:fill="E7E6E6" w:themeFill="background2"/>
          </w:tcPr>
          <w:p w14:paraId="12C9C00E" w14:textId="21AFF9C5" w:rsidR="00F42E4A" w:rsidRPr="00472B85" w:rsidRDefault="00F42E4A" w:rsidP="00C71E94">
            <w:pPr>
              <w:rPr>
                <w:b/>
                <w:bCs/>
                <w:szCs w:val="18"/>
              </w:rPr>
            </w:pPr>
            <w:r w:rsidRPr="00F42E4A">
              <w:rPr>
                <w:b/>
                <w:bCs/>
                <w:szCs w:val="18"/>
              </w:rPr>
              <w:t>Cantidad de muestra utilizada para el análisis</w:t>
            </w:r>
          </w:p>
        </w:tc>
        <w:tc>
          <w:tcPr>
            <w:tcW w:w="2268" w:type="dxa"/>
            <w:tcBorders>
              <w:right w:val="single" w:sz="4" w:space="0" w:color="F2F2F2" w:themeColor="background1" w:themeShade="F2"/>
            </w:tcBorders>
          </w:tcPr>
          <w:p w14:paraId="60D9A536" w14:textId="4F96A991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F42E4A">
              <w:rPr>
                <w:szCs w:val="18"/>
              </w:rPr>
              <w:t>5-10 mg</w:t>
            </w:r>
          </w:p>
        </w:tc>
        <w:tc>
          <w:tcPr>
            <w:tcW w:w="3544" w:type="dxa"/>
            <w:gridSpan w:val="2"/>
            <w:tcBorders>
              <w:top w:val="nil"/>
              <w:left w:val="single" w:sz="4" w:space="0" w:color="F2F2F2" w:themeColor="background1" w:themeShade="F2"/>
              <w:bottom w:val="nil"/>
              <w:right w:val="nil"/>
            </w:tcBorders>
          </w:tcPr>
          <w:p w14:paraId="18A3F770" w14:textId="553C8819" w:rsidR="00F42E4A" w:rsidRPr="00863BD5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  <w:tc>
          <w:tcPr>
            <w:tcW w:w="1706" w:type="dxa"/>
            <w:tcBorders>
              <w:top w:val="single" w:sz="4" w:space="0" w:color="F2F2F2" w:themeColor="background1" w:themeShade="F2"/>
              <w:left w:val="nil"/>
              <w:bottom w:val="nil"/>
              <w:right w:val="nil"/>
            </w:tcBorders>
          </w:tcPr>
          <w:p w14:paraId="65584FF6" w14:textId="6827AD9E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F42E4A" w:rsidRPr="00863BD5" w14:paraId="6F48D289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9" w:type="dxa"/>
            <w:gridSpan w:val="5"/>
            <w:shd w:val="clear" w:color="auto" w:fill="D0CECE" w:themeFill="background2" w:themeFillShade="E6"/>
          </w:tcPr>
          <w:p w14:paraId="1832C8AA" w14:textId="77777777" w:rsidR="00F42E4A" w:rsidRPr="00472B85" w:rsidRDefault="00F42E4A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F42E4A" w:rsidRPr="00863BD5" w14:paraId="6360A553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shd w:val="clear" w:color="auto" w:fill="EDEDED" w:themeFill="accent3" w:themeFillTint="33"/>
          </w:tcPr>
          <w:p w14:paraId="57C1B520" w14:textId="77777777" w:rsidR="00F42E4A" w:rsidRPr="00472B85" w:rsidRDefault="00F42E4A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</w:tcPr>
          <w:p w14:paraId="3D4E6112" w14:textId="77777777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3544" w:type="dxa"/>
            <w:gridSpan w:val="2"/>
            <w:shd w:val="clear" w:color="auto" w:fill="EDEDED" w:themeFill="accent3" w:themeFillTint="33"/>
          </w:tcPr>
          <w:p w14:paraId="02EEBE38" w14:textId="77777777" w:rsidR="00F42E4A" w:rsidRPr="00472B85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706" w:type="dxa"/>
          </w:tcPr>
          <w:p w14:paraId="1C04132F" w14:textId="77777777" w:rsidR="00F42E4A" w:rsidRPr="00153052" w:rsidRDefault="00F42E4A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1263F3D3" w14:textId="7D83DCA9" w:rsidR="00F42E4A" w:rsidRDefault="00F42E4A" w:rsidP="007E6AF1"/>
    <w:p w14:paraId="33FF0F31" w14:textId="6B9FBB02" w:rsidR="00F42E4A" w:rsidRDefault="00F42E4A" w:rsidP="00F42E4A">
      <w:pPr>
        <w:pStyle w:val="Tabla"/>
      </w:pPr>
      <w:r w:rsidRPr="00F42E4A">
        <w:t>Resultados de la determinación de la estabilidad oxidativa</w:t>
      </w:r>
      <w:r w:rsidRPr="00D524A7">
        <w:t xml:space="preserve"> </w:t>
      </w:r>
    </w:p>
    <w:p w14:paraId="26D11B09" w14:textId="4C37E52E" w:rsidR="00F42E4A" w:rsidRPr="00F42E4A" w:rsidRDefault="00F42E4A" w:rsidP="00F42E4A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F42E4A" w:rsidRPr="00E37126" w14:paraId="39BE99EE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3F06F24D" w14:textId="77777777" w:rsidR="00F42E4A" w:rsidRPr="00E37126" w:rsidRDefault="00F42E4A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088A3923" w14:textId="77777777" w:rsidR="00F42E4A" w:rsidRPr="007E6AF1" w:rsidRDefault="00F42E4A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60240B5D" w14:textId="77777777" w:rsidR="00F42E4A" w:rsidRPr="00D524A7" w:rsidRDefault="00F42E4A" w:rsidP="00F42E4A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4"/>
      </w:tblGrid>
      <w:tr w:rsidR="00F42E4A" w:rsidRPr="00C736BA" w14:paraId="7BAA9C63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DBDBDB" w:themeFill="accent3" w:themeFillTint="66"/>
          </w:tcPr>
          <w:p w14:paraId="61D4C8B3" w14:textId="0B1B3BF4" w:rsidR="00F42E4A" w:rsidRPr="00C736BA" w:rsidRDefault="00F42E4A" w:rsidP="00C71E94">
            <w:r w:rsidRPr="00F42E4A">
              <w:t>OIT</w:t>
            </w:r>
            <w:r w:rsidRPr="00F42E4A">
              <w:rPr>
                <w:vertAlign w:val="superscript"/>
              </w:rPr>
              <w:t>1</w:t>
            </w:r>
            <w:r w:rsidRPr="00F42E4A">
              <w:t xml:space="preserve"> (min)</w:t>
            </w:r>
          </w:p>
        </w:tc>
        <w:tc>
          <w:tcPr>
            <w:tcW w:w="1704" w:type="dxa"/>
            <w:shd w:val="clear" w:color="auto" w:fill="FFFFFF" w:themeFill="background1"/>
          </w:tcPr>
          <w:p w14:paraId="3B2453AB" w14:textId="77777777" w:rsidR="00F42E4A" w:rsidRPr="00C736BA" w:rsidRDefault="00F42E4A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3E76ED" w14:textId="77777777" w:rsidR="00F42E4A" w:rsidRPr="00F42E4A" w:rsidRDefault="00F42E4A" w:rsidP="00F42E4A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F42E4A" w:rsidRPr="00C736BA" w14:paraId="4117C9EA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66550C5" w14:textId="613A61E0" w:rsidR="00F42E4A" w:rsidRPr="00C736BA" w:rsidRDefault="00F42E4A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77D853E7" w14:textId="77777777" w:rsidR="00F42E4A" w:rsidRPr="007E6AF1" w:rsidRDefault="00F42E4A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F42E4A" w:rsidRPr="00C736BA" w14:paraId="5B8BC412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48A9FFBB" w14:textId="17C9A96A" w:rsidR="00F42E4A" w:rsidRPr="00C736BA" w:rsidRDefault="00F42E4A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3CC48E16" w14:textId="77777777" w:rsidR="00F42E4A" w:rsidRPr="007E6AF1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F42E4A" w:rsidRPr="00C736BA" w14:paraId="01FFC512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1BEDDDD4" w14:textId="77777777" w:rsidR="00F42E4A" w:rsidRPr="00C736BA" w:rsidRDefault="00F42E4A" w:rsidP="00C71E94">
            <w:r w:rsidRPr="00C736BA">
              <w:t>Observaciones</w:t>
            </w:r>
          </w:p>
        </w:tc>
        <w:tc>
          <w:tcPr>
            <w:tcW w:w="3159" w:type="pct"/>
          </w:tcPr>
          <w:p w14:paraId="0F63C817" w14:textId="77777777" w:rsidR="00F42E4A" w:rsidRPr="007E6AF1" w:rsidRDefault="00F42E4A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2F568FA3" w14:textId="6EAF7BE5" w:rsidR="00F42E4A" w:rsidRDefault="00F42E4A" w:rsidP="007E6AF1">
      <w:r>
        <w:br/>
      </w:r>
      <w:r w:rsidRPr="00F42E4A">
        <w:rPr>
          <w:b/>
          <w:bCs/>
        </w:rPr>
        <w:t>Nota</w:t>
      </w:r>
      <w:r w:rsidRPr="00F42E4A">
        <w:t xml:space="preserve">: </w:t>
      </w:r>
      <w:r w:rsidRPr="00F42E4A">
        <w:rPr>
          <w:vertAlign w:val="superscript"/>
        </w:rPr>
        <w:t>1</w:t>
      </w:r>
      <w:r w:rsidRPr="00F42E4A">
        <w:t>Tiempo de inducción a la oxidación.</w:t>
      </w:r>
    </w:p>
    <w:sdt>
      <w:sdtPr>
        <w:id w:val="632521147"/>
        <w:showingPlcHdr/>
        <w:picture/>
      </w:sdtPr>
      <w:sdtEndPr/>
      <w:sdtContent>
        <w:p w14:paraId="6B98F700" w14:textId="1AAB8FC7" w:rsidR="002912B2" w:rsidRDefault="002912B2" w:rsidP="002912B2">
          <w:pPr>
            <w:jc w:val="center"/>
          </w:pPr>
          <w:r>
            <w:rPr>
              <w:noProof/>
            </w:rPr>
            <w:drawing>
              <wp:inline distT="0" distB="0" distL="0" distR="0" wp14:anchorId="7E90CBA1" wp14:editId="202731BB">
                <wp:extent cx="1906270" cy="190627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540BA364" w14:textId="2974D09F" w:rsidR="00F42E4A" w:rsidRPr="00D61586" w:rsidRDefault="00F42E4A" w:rsidP="00F42E4A">
      <w:pPr>
        <w:jc w:val="center"/>
        <w:rPr>
          <w:b/>
          <w:szCs w:val="20"/>
        </w:rPr>
      </w:pPr>
      <w:proofErr w:type="spellStart"/>
      <w:r w:rsidRPr="00D61586">
        <w:rPr>
          <w:b/>
          <w:szCs w:val="20"/>
        </w:rPr>
        <w:t>Termograma</w:t>
      </w:r>
      <w:proofErr w:type="spellEnd"/>
      <w:r w:rsidRPr="00D61586">
        <w:rPr>
          <w:b/>
          <w:szCs w:val="20"/>
        </w:rPr>
        <w:t xml:space="preserve"> 1. Indica el tiempo de inducción a la oxidación de la muestra “”.</w:t>
      </w:r>
    </w:p>
    <w:p w14:paraId="01743E5B" w14:textId="43FF1B4B" w:rsidR="00F42E4A" w:rsidRDefault="00F42E4A" w:rsidP="00F42E4A"/>
    <w:p w14:paraId="6824ACC1" w14:textId="66D63D83" w:rsidR="00757A7C" w:rsidRDefault="00757A7C" w:rsidP="00757A7C">
      <w:pPr>
        <w:pStyle w:val="Prrafodelista"/>
        <w:numPr>
          <w:ilvl w:val="1"/>
          <w:numId w:val="7"/>
        </w:numPr>
        <w:rPr>
          <w:b/>
          <w:bCs/>
        </w:rPr>
      </w:pPr>
      <w:r w:rsidRPr="00757A7C">
        <w:rPr>
          <w:b/>
          <w:bCs/>
        </w:rPr>
        <w:lastRenderedPageBreak/>
        <w:t>Determinación de transiciones térmicas de polímeros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1046"/>
        <w:gridCol w:w="2066"/>
        <w:gridCol w:w="1450"/>
        <w:gridCol w:w="610"/>
        <w:gridCol w:w="1059"/>
        <w:gridCol w:w="1467"/>
      </w:tblGrid>
      <w:tr w:rsidR="00993930" w:rsidRPr="00863BD5" w14:paraId="752F07A8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9" w:type="dxa"/>
            <w:gridSpan w:val="7"/>
            <w:shd w:val="clear" w:color="auto" w:fill="D0CECE" w:themeFill="background2" w:themeFillShade="E6"/>
          </w:tcPr>
          <w:p w14:paraId="76FA2374" w14:textId="77777777" w:rsidR="00993930" w:rsidRPr="00863BD5" w:rsidRDefault="00993930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993930" w:rsidRPr="00863BD5" w14:paraId="4E0A8520" w14:textId="77777777" w:rsidTr="0099393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gridSpan w:val="2"/>
            <w:shd w:val="clear" w:color="auto" w:fill="E7E6E6" w:themeFill="background2"/>
          </w:tcPr>
          <w:p w14:paraId="2845B53D" w14:textId="77777777" w:rsidR="00993930" w:rsidRPr="00863BD5" w:rsidRDefault="00993930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268" w:type="dxa"/>
          </w:tcPr>
          <w:p w14:paraId="1546ACB8" w14:textId="77777777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1553" w:type="dxa"/>
            <w:shd w:val="clear" w:color="auto" w:fill="E7E6E6" w:themeFill="background2"/>
          </w:tcPr>
          <w:p w14:paraId="535CD43A" w14:textId="78C950F1" w:rsidR="00993930" w:rsidRPr="00863BD5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993930">
              <w:rPr>
                <w:b/>
                <w:bCs/>
                <w:szCs w:val="18"/>
              </w:rPr>
              <w:t>Equipo utilizado</w:t>
            </w:r>
          </w:p>
        </w:tc>
        <w:tc>
          <w:tcPr>
            <w:tcW w:w="3697" w:type="dxa"/>
            <w:gridSpan w:val="3"/>
            <w:tcBorders>
              <w:bottom w:val="single" w:sz="4" w:space="0" w:color="F2F2F2" w:themeColor="background1" w:themeShade="F2"/>
            </w:tcBorders>
          </w:tcPr>
          <w:p w14:paraId="2B46968E" w14:textId="4F996AF8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93930">
              <w:rPr>
                <w:szCs w:val="18"/>
              </w:rPr>
              <w:t xml:space="preserve">Calorímetro diferencial de barrido, modelo: 200F3 Maia </w:t>
            </w:r>
            <w:proofErr w:type="spellStart"/>
            <w:r w:rsidRPr="00993930">
              <w:rPr>
                <w:szCs w:val="18"/>
              </w:rPr>
              <w:t>Netzsch</w:t>
            </w:r>
            <w:proofErr w:type="spellEnd"/>
            <w:r w:rsidRPr="00993930">
              <w:rPr>
                <w:szCs w:val="18"/>
              </w:rPr>
              <w:t>.</w:t>
            </w:r>
          </w:p>
        </w:tc>
      </w:tr>
      <w:tr w:rsidR="00993930" w:rsidRPr="00863BD5" w14:paraId="2F25DCC1" w14:textId="77777777" w:rsidTr="0099393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gridSpan w:val="2"/>
            <w:shd w:val="clear" w:color="auto" w:fill="E7E6E6" w:themeFill="background2"/>
          </w:tcPr>
          <w:p w14:paraId="04A1F7AB" w14:textId="2776B699" w:rsidR="00993930" w:rsidRPr="00472B85" w:rsidRDefault="00993930" w:rsidP="00C71E94">
            <w:pPr>
              <w:rPr>
                <w:b/>
                <w:bCs/>
                <w:szCs w:val="18"/>
              </w:rPr>
            </w:pPr>
            <w:r w:rsidRPr="00993930">
              <w:rPr>
                <w:b/>
                <w:bCs/>
                <w:szCs w:val="18"/>
              </w:rPr>
              <w:t>Tipo de crisol utilizado</w:t>
            </w:r>
          </w:p>
        </w:tc>
        <w:tc>
          <w:tcPr>
            <w:tcW w:w="2268" w:type="dxa"/>
            <w:tcBorders>
              <w:bottom w:val="single" w:sz="4" w:space="0" w:color="F2F2F2" w:themeColor="background1" w:themeShade="F2"/>
            </w:tcBorders>
          </w:tcPr>
          <w:p w14:paraId="54A702D5" w14:textId="00F07E3F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93930">
              <w:rPr>
                <w:szCs w:val="18"/>
              </w:rPr>
              <w:t>Circular de aluminio</w:t>
            </w:r>
          </w:p>
        </w:tc>
        <w:tc>
          <w:tcPr>
            <w:tcW w:w="2262" w:type="dxa"/>
            <w:gridSpan w:val="2"/>
            <w:tcBorders>
              <w:bottom w:val="nil"/>
              <w:right w:val="single" w:sz="4" w:space="0" w:color="F2F2F2" w:themeColor="background1" w:themeShade="F2"/>
            </w:tcBorders>
            <w:shd w:val="clear" w:color="auto" w:fill="E7E6E6" w:themeFill="background2"/>
          </w:tcPr>
          <w:p w14:paraId="2624898F" w14:textId="6874EA18" w:rsidR="00993930" w:rsidRPr="00863BD5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993930">
              <w:rPr>
                <w:b/>
                <w:bCs/>
                <w:szCs w:val="18"/>
              </w:rPr>
              <w:t>Masa de la muestra</w:t>
            </w:r>
          </w:p>
        </w:tc>
        <w:tc>
          <w:tcPr>
            <w:tcW w:w="2988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62BE072B" w14:textId="5B2D1D9B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C539F">
              <w:rPr>
                <w:sz w:val="18"/>
              </w:rPr>
              <w:t>5-10 mg</w:t>
            </w:r>
          </w:p>
        </w:tc>
      </w:tr>
      <w:tr w:rsidR="00993930" w:rsidRPr="00863BD5" w14:paraId="55899177" w14:textId="77777777" w:rsidTr="0099393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gridSpan w:val="2"/>
            <w:shd w:val="clear" w:color="auto" w:fill="E7E6E6" w:themeFill="background2"/>
          </w:tcPr>
          <w:p w14:paraId="274BE272" w14:textId="01A0C480" w:rsidR="00993930" w:rsidRPr="00F42E4A" w:rsidRDefault="00993930" w:rsidP="00C71E94">
            <w:pPr>
              <w:rPr>
                <w:b/>
                <w:bCs/>
                <w:szCs w:val="18"/>
              </w:rPr>
            </w:pPr>
            <w:r w:rsidRPr="00993930">
              <w:rPr>
                <w:b/>
                <w:bCs/>
                <w:szCs w:val="18"/>
              </w:rPr>
              <w:t>Tasa de calentamiento</w:t>
            </w:r>
          </w:p>
        </w:tc>
        <w:tc>
          <w:tcPr>
            <w:tcW w:w="2268" w:type="dxa"/>
            <w:tcBorders>
              <w:bottom w:val="single" w:sz="4" w:space="0" w:color="F2F2F2" w:themeColor="background1" w:themeShade="F2"/>
            </w:tcBorders>
          </w:tcPr>
          <w:p w14:paraId="253B091B" w14:textId="71274374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93930">
              <w:rPr>
                <w:szCs w:val="18"/>
              </w:rPr>
              <w:t>20 °C/min</w:t>
            </w:r>
          </w:p>
        </w:tc>
        <w:tc>
          <w:tcPr>
            <w:tcW w:w="2262" w:type="dxa"/>
            <w:gridSpan w:val="2"/>
            <w:tcBorders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E7E6E6" w:themeFill="background2"/>
          </w:tcPr>
          <w:p w14:paraId="64D9148B" w14:textId="67EB2700" w:rsidR="00993930" w:rsidRPr="00F42E4A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993930">
              <w:rPr>
                <w:b/>
                <w:bCs/>
                <w:szCs w:val="18"/>
              </w:rPr>
              <w:t>Barrido de calentamiento</w:t>
            </w:r>
          </w:p>
        </w:tc>
        <w:tc>
          <w:tcPr>
            <w:tcW w:w="2988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76F5FA20" w14:textId="6002A25B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93930">
              <w:rPr>
                <w:szCs w:val="18"/>
              </w:rPr>
              <w:t>40-300 °C</w:t>
            </w:r>
          </w:p>
        </w:tc>
      </w:tr>
      <w:tr w:rsidR="00993930" w:rsidRPr="00863BD5" w14:paraId="5AA51C84" w14:textId="77777777" w:rsidTr="0099393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</w:tcPr>
          <w:p w14:paraId="53995D0A" w14:textId="405E56C9" w:rsidR="00993930" w:rsidRPr="00993930" w:rsidRDefault="00993930" w:rsidP="00C71E94">
            <w:pPr>
              <w:rPr>
                <w:b/>
                <w:bCs/>
                <w:szCs w:val="18"/>
              </w:rPr>
            </w:pPr>
            <w:r w:rsidRPr="00993930">
              <w:rPr>
                <w:b/>
                <w:bCs/>
                <w:szCs w:val="18"/>
              </w:rPr>
              <w:t>Atmósfera</w:t>
            </w:r>
          </w:p>
        </w:tc>
        <w:tc>
          <w:tcPr>
            <w:tcW w:w="3550" w:type="dxa"/>
            <w:gridSpan w:val="2"/>
            <w:tcBorders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3D932133" w14:textId="0F1D758E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93930">
              <w:rPr>
                <w:szCs w:val="18"/>
              </w:rPr>
              <w:t>Nitrógeno de ultra alta pureza 99.9%</w:t>
            </w:r>
          </w:p>
        </w:tc>
        <w:tc>
          <w:tcPr>
            <w:tcW w:w="2262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nil"/>
            </w:tcBorders>
          </w:tcPr>
          <w:p w14:paraId="506D6FD4" w14:textId="77777777" w:rsidR="00993930" w:rsidRPr="00993930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</w:p>
        </w:tc>
        <w:tc>
          <w:tcPr>
            <w:tcW w:w="2988" w:type="dxa"/>
            <w:gridSpan w:val="2"/>
            <w:tcBorders>
              <w:top w:val="single" w:sz="4" w:space="0" w:color="F2F2F2" w:themeColor="background1" w:themeShade="F2"/>
              <w:left w:val="nil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1167EABD" w14:textId="77777777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993930" w:rsidRPr="00863BD5" w14:paraId="275DECA1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9" w:type="dxa"/>
            <w:gridSpan w:val="7"/>
            <w:shd w:val="clear" w:color="auto" w:fill="D0CECE" w:themeFill="background2" w:themeFillShade="E6"/>
          </w:tcPr>
          <w:p w14:paraId="5AE1E6BE" w14:textId="77777777" w:rsidR="00993930" w:rsidRPr="00472B85" w:rsidRDefault="00993930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993930" w:rsidRPr="00863BD5" w14:paraId="1A5475EB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gridSpan w:val="2"/>
            <w:shd w:val="clear" w:color="auto" w:fill="EDEDED" w:themeFill="accent3" w:themeFillTint="33"/>
          </w:tcPr>
          <w:p w14:paraId="594B9BA7" w14:textId="77777777" w:rsidR="00993930" w:rsidRPr="00472B85" w:rsidRDefault="00993930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</w:tcPr>
          <w:p w14:paraId="449F343A" w14:textId="77777777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3544" w:type="dxa"/>
            <w:gridSpan w:val="3"/>
            <w:shd w:val="clear" w:color="auto" w:fill="EDEDED" w:themeFill="accent3" w:themeFillTint="33"/>
          </w:tcPr>
          <w:p w14:paraId="2AA377C1" w14:textId="77777777" w:rsidR="00993930" w:rsidRPr="00472B85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706" w:type="dxa"/>
          </w:tcPr>
          <w:p w14:paraId="5C35E30E" w14:textId="77777777" w:rsidR="00993930" w:rsidRPr="00153052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498097F0" w14:textId="7A79A2BC" w:rsidR="00993930" w:rsidRDefault="00993930" w:rsidP="00993930">
      <w:pPr>
        <w:pStyle w:val="Tabla"/>
      </w:pPr>
      <w:r w:rsidRPr="00993930">
        <w:t xml:space="preserve">Resultados de la determinación de transiciones térmicas </w:t>
      </w:r>
      <w:r>
        <w:br/>
      </w:r>
      <w:r w:rsidRPr="00993930">
        <w:t>de polímeros correspondientes al segundo calentamiento</w:t>
      </w:r>
      <w:r w:rsidRPr="00D524A7">
        <w:t xml:space="preserve"> </w:t>
      </w:r>
    </w:p>
    <w:p w14:paraId="6551B863" w14:textId="77777777" w:rsidR="00993930" w:rsidRPr="00F42E4A" w:rsidRDefault="00993930" w:rsidP="00993930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993930" w:rsidRPr="00E37126" w14:paraId="5D1FC131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0B1BA4E1" w14:textId="77777777" w:rsidR="00993930" w:rsidRPr="00E37126" w:rsidRDefault="00993930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3E910954" w14:textId="77777777" w:rsidR="00993930" w:rsidRPr="007E6AF1" w:rsidRDefault="00993930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2643614D" w14:textId="77777777" w:rsidR="00993930" w:rsidRPr="00D524A7" w:rsidRDefault="00993930" w:rsidP="00993930">
      <w:pPr>
        <w:rPr>
          <w:sz w:val="2"/>
          <w:szCs w:val="2"/>
        </w:rPr>
      </w:pPr>
    </w:p>
    <w:tbl>
      <w:tblPr>
        <w:tblStyle w:val="Estilo1"/>
        <w:tblW w:w="0" w:type="auto"/>
        <w:tblInd w:w="846" w:type="dxa"/>
        <w:tblLook w:val="04A0" w:firstRow="1" w:lastRow="0" w:firstColumn="1" w:lastColumn="0" w:noHBand="0" w:noVBand="1"/>
      </w:tblPr>
      <w:tblGrid>
        <w:gridCol w:w="1339"/>
        <w:gridCol w:w="1101"/>
        <w:gridCol w:w="1214"/>
        <w:gridCol w:w="1455"/>
        <w:gridCol w:w="1523"/>
        <w:gridCol w:w="1350"/>
      </w:tblGrid>
      <w:tr w:rsidR="00993930" w:rsidRPr="004C0C39" w14:paraId="7F680A6F" w14:textId="77777777" w:rsidTr="009939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  <w:gridSpan w:val="6"/>
          </w:tcPr>
          <w:p w14:paraId="42883BB9" w14:textId="767E3D3B" w:rsidR="00993930" w:rsidRPr="004C0C39" w:rsidRDefault="00993930" w:rsidP="00C71E94">
            <w:pPr>
              <w:rPr>
                <w:szCs w:val="16"/>
              </w:rPr>
            </w:pPr>
            <w:r>
              <w:rPr>
                <w:szCs w:val="16"/>
              </w:rPr>
              <w:t>Resultados</w:t>
            </w:r>
          </w:p>
        </w:tc>
      </w:tr>
      <w:tr w:rsidR="00993930" w:rsidRPr="006643ED" w14:paraId="132D0A49" w14:textId="77777777" w:rsidTr="009939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shd w:val="clear" w:color="auto" w:fill="F2F2F2" w:themeFill="background1" w:themeFillShade="F2"/>
          </w:tcPr>
          <w:p w14:paraId="2BA0D7E6" w14:textId="45F0505A" w:rsidR="00993930" w:rsidRPr="006643ED" w:rsidRDefault="00993930" w:rsidP="00C71E94">
            <w:pPr>
              <w:jc w:val="center"/>
              <w:rPr>
                <w:szCs w:val="16"/>
              </w:rPr>
            </w:pPr>
            <w:r w:rsidRPr="00993930">
              <w:rPr>
                <w:szCs w:val="16"/>
              </w:rPr>
              <w:t xml:space="preserve">Temperatura </w:t>
            </w:r>
            <w:r>
              <w:rPr>
                <w:szCs w:val="16"/>
              </w:rPr>
              <w:br/>
            </w:r>
            <w:r w:rsidRPr="00993930">
              <w:rPr>
                <w:szCs w:val="16"/>
              </w:rPr>
              <w:t>de fusión (°C)</w:t>
            </w:r>
          </w:p>
        </w:tc>
        <w:tc>
          <w:tcPr>
            <w:tcW w:w="1488" w:type="dxa"/>
            <w:shd w:val="clear" w:color="auto" w:fill="F2F2F2" w:themeFill="background1" w:themeFillShade="F2"/>
          </w:tcPr>
          <w:p w14:paraId="54875743" w14:textId="41BD1CED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93930">
              <w:rPr>
                <w:b/>
                <w:bCs/>
                <w:szCs w:val="16"/>
              </w:rPr>
              <w:t>Calor de fusión (J/mg)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672B94D5" w14:textId="70C12F37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93930">
              <w:rPr>
                <w:b/>
                <w:bCs/>
                <w:szCs w:val="16"/>
              </w:rPr>
              <w:t>Transiciones térmicas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DF99403" w14:textId="16E11FAA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93930">
              <w:rPr>
                <w:b/>
                <w:bCs/>
                <w:szCs w:val="16"/>
              </w:rPr>
              <w:t>Temperatura de cristalización °C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AAFE865" w14:textId="517DFB48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93930">
              <w:rPr>
                <w:b/>
                <w:bCs/>
                <w:szCs w:val="16"/>
              </w:rPr>
              <w:t>Calor de cristalización (J/mg)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E886F92" w14:textId="4F18B2F5" w:rsidR="00993930" w:rsidRPr="00993930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93930">
              <w:rPr>
                <w:b/>
                <w:bCs/>
                <w:szCs w:val="16"/>
              </w:rPr>
              <w:t>Transiciones térmicas</w:t>
            </w:r>
          </w:p>
        </w:tc>
      </w:tr>
      <w:tr w:rsidR="00993930" w:rsidRPr="006643ED" w14:paraId="73618803" w14:textId="77777777" w:rsidTr="00993930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shd w:val="clear" w:color="auto" w:fill="FBFBFB"/>
          </w:tcPr>
          <w:p w14:paraId="747A9387" w14:textId="77777777" w:rsidR="00993930" w:rsidRPr="006643ED" w:rsidRDefault="00993930" w:rsidP="00C71E94">
            <w:pPr>
              <w:jc w:val="center"/>
              <w:rPr>
                <w:szCs w:val="16"/>
              </w:rPr>
            </w:pPr>
          </w:p>
        </w:tc>
        <w:tc>
          <w:tcPr>
            <w:tcW w:w="1488" w:type="dxa"/>
          </w:tcPr>
          <w:p w14:paraId="1D7A997B" w14:textId="77777777" w:rsidR="00993930" w:rsidRPr="006643ED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  <w:tc>
          <w:tcPr>
            <w:tcW w:w="1276" w:type="dxa"/>
          </w:tcPr>
          <w:p w14:paraId="035ECBD8" w14:textId="77777777" w:rsidR="00993930" w:rsidRPr="006643ED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  <w:tc>
          <w:tcPr>
            <w:tcW w:w="1701" w:type="dxa"/>
          </w:tcPr>
          <w:p w14:paraId="66BECDDF" w14:textId="77777777" w:rsidR="00993930" w:rsidRPr="006643ED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  <w:tc>
          <w:tcPr>
            <w:tcW w:w="1843" w:type="dxa"/>
          </w:tcPr>
          <w:p w14:paraId="40ECCAE3" w14:textId="77777777" w:rsidR="00993930" w:rsidRPr="006643ED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6"/>
              </w:rPr>
            </w:pPr>
          </w:p>
        </w:tc>
        <w:tc>
          <w:tcPr>
            <w:tcW w:w="1559" w:type="dxa"/>
          </w:tcPr>
          <w:p w14:paraId="57304F5D" w14:textId="77777777" w:rsidR="00993930" w:rsidRPr="006643ED" w:rsidRDefault="00993930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</w:tr>
    </w:tbl>
    <w:p w14:paraId="31BD62B5" w14:textId="5919CDBC" w:rsidR="00993930" w:rsidRPr="002912B2" w:rsidRDefault="00993930" w:rsidP="00F42E4A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993930" w:rsidRPr="00C736BA" w14:paraId="3C2EED42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45B74AF" w14:textId="67CFE723" w:rsidR="00993930" w:rsidRPr="00C736BA" w:rsidRDefault="00993930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43981373" w14:textId="77777777" w:rsidR="00993930" w:rsidRPr="007E6AF1" w:rsidRDefault="00993930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993930" w:rsidRPr="00C736BA" w14:paraId="3291611F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F50C594" w14:textId="2DE30E7F" w:rsidR="00993930" w:rsidRPr="00C736BA" w:rsidRDefault="00993930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08B8BF59" w14:textId="77777777" w:rsidR="00993930" w:rsidRPr="007E6AF1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993930" w:rsidRPr="00C736BA" w14:paraId="50223403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E47A70D" w14:textId="77777777" w:rsidR="00993930" w:rsidRPr="00C736BA" w:rsidRDefault="00993930" w:rsidP="00C71E94">
            <w:r w:rsidRPr="00C736BA">
              <w:t>Observaciones</w:t>
            </w:r>
          </w:p>
        </w:tc>
        <w:tc>
          <w:tcPr>
            <w:tcW w:w="3159" w:type="pct"/>
          </w:tcPr>
          <w:p w14:paraId="6DE04775" w14:textId="77777777" w:rsidR="00993930" w:rsidRPr="007E6AF1" w:rsidRDefault="00993930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3F54C05E" w14:textId="5FC08BF2" w:rsidR="00993930" w:rsidRDefault="00993930" w:rsidP="00F42E4A"/>
    <w:sdt>
      <w:sdtPr>
        <w:id w:val="-13384111"/>
        <w:showingPlcHdr/>
        <w:picture/>
      </w:sdtPr>
      <w:sdtEndPr/>
      <w:sdtContent>
        <w:p w14:paraId="78C5B254" w14:textId="269362EE" w:rsidR="00C9337F" w:rsidRDefault="002912B2" w:rsidP="002912B2">
          <w:pPr>
            <w:jc w:val="center"/>
          </w:pPr>
          <w:r>
            <w:rPr>
              <w:noProof/>
            </w:rPr>
            <w:drawing>
              <wp:inline distT="0" distB="0" distL="0" distR="0" wp14:anchorId="24A6EA48" wp14:editId="4870B317">
                <wp:extent cx="1906270" cy="1906270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CEFC396" w14:textId="7AAFDD5F" w:rsidR="00993930" w:rsidRDefault="00993930" w:rsidP="00993930">
      <w:pPr>
        <w:jc w:val="center"/>
        <w:rPr>
          <w:rFonts w:cs="Arial"/>
          <w:b/>
          <w:bCs/>
          <w:szCs w:val="20"/>
        </w:rPr>
      </w:pPr>
      <w:proofErr w:type="spellStart"/>
      <w:r w:rsidRPr="00D61586">
        <w:rPr>
          <w:b/>
          <w:bCs/>
        </w:rPr>
        <w:t>Termograma</w:t>
      </w:r>
      <w:proofErr w:type="spellEnd"/>
      <w:r w:rsidRPr="00D61586">
        <w:rPr>
          <w:b/>
          <w:bCs/>
        </w:rPr>
        <w:t xml:space="preserve"> 1. Determinación de transiciones térmicas de polímeros de la muestra “</w:t>
      </w:r>
      <w:r w:rsidRPr="00D61586">
        <w:rPr>
          <w:rFonts w:cs="Arial"/>
          <w:b/>
          <w:bCs/>
          <w:szCs w:val="20"/>
        </w:rPr>
        <w:t xml:space="preserve">  ”.</w:t>
      </w:r>
    </w:p>
    <w:p w14:paraId="47CC9167" w14:textId="0DF2FB0E" w:rsidR="00D61586" w:rsidRDefault="00D61586" w:rsidP="00993930">
      <w:pPr>
        <w:jc w:val="center"/>
        <w:rPr>
          <w:rFonts w:cs="Arial"/>
          <w:b/>
          <w:bCs/>
          <w:szCs w:val="20"/>
        </w:rPr>
      </w:pPr>
    </w:p>
    <w:p w14:paraId="3D960B5F" w14:textId="403F19B2" w:rsidR="00D61586" w:rsidRDefault="00D61586" w:rsidP="00993930">
      <w:pPr>
        <w:jc w:val="center"/>
        <w:rPr>
          <w:rFonts w:cs="Arial"/>
          <w:b/>
          <w:bCs/>
          <w:szCs w:val="20"/>
        </w:rPr>
      </w:pPr>
    </w:p>
    <w:p w14:paraId="4FC9A7DE" w14:textId="0639C033" w:rsidR="00D61586" w:rsidRDefault="00D61586" w:rsidP="00993930">
      <w:pPr>
        <w:jc w:val="center"/>
        <w:rPr>
          <w:rFonts w:cs="Arial"/>
          <w:b/>
          <w:bCs/>
          <w:szCs w:val="20"/>
        </w:rPr>
      </w:pPr>
    </w:p>
    <w:p w14:paraId="708F221E" w14:textId="3E1CBE94" w:rsidR="00D61586" w:rsidRDefault="00D61586" w:rsidP="00993930">
      <w:pPr>
        <w:jc w:val="center"/>
        <w:rPr>
          <w:rFonts w:cs="Arial"/>
          <w:b/>
          <w:bCs/>
          <w:szCs w:val="20"/>
        </w:rPr>
      </w:pPr>
    </w:p>
    <w:p w14:paraId="6FC7F9F9" w14:textId="65CDA6DD" w:rsidR="00D61586" w:rsidRDefault="00D61586" w:rsidP="00993930">
      <w:pPr>
        <w:jc w:val="center"/>
        <w:rPr>
          <w:rFonts w:cs="Arial"/>
          <w:b/>
          <w:bCs/>
          <w:szCs w:val="20"/>
        </w:rPr>
      </w:pPr>
    </w:p>
    <w:p w14:paraId="1D874B39" w14:textId="77777777" w:rsidR="00D61586" w:rsidRPr="00D61586" w:rsidRDefault="00D61586" w:rsidP="00993930">
      <w:pPr>
        <w:jc w:val="center"/>
        <w:rPr>
          <w:rFonts w:cs="Arial"/>
          <w:b/>
          <w:bCs/>
          <w:szCs w:val="20"/>
        </w:rPr>
      </w:pPr>
    </w:p>
    <w:p w14:paraId="1DDA0D52" w14:textId="5B3FAB52" w:rsidR="00C9337F" w:rsidRDefault="00C9337F" w:rsidP="00C9337F">
      <w:pPr>
        <w:pStyle w:val="Prrafodelista"/>
        <w:numPr>
          <w:ilvl w:val="1"/>
          <w:numId w:val="7"/>
        </w:numPr>
        <w:rPr>
          <w:b/>
          <w:bCs/>
        </w:rPr>
      </w:pPr>
      <w:r w:rsidRPr="00C9337F">
        <w:rPr>
          <w:b/>
          <w:bCs/>
        </w:rPr>
        <w:lastRenderedPageBreak/>
        <w:t>Determinación de la curva de sellado en caliente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151"/>
        <w:gridCol w:w="825"/>
        <w:gridCol w:w="1270"/>
        <w:gridCol w:w="6"/>
        <w:gridCol w:w="1309"/>
        <w:gridCol w:w="7"/>
        <w:gridCol w:w="11"/>
      </w:tblGrid>
      <w:tr w:rsidR="00C9337F" w:rsidRPr="00863BD5" w14:paraId="748B50D5" w14:textId="77777777" w:rsidTr="00AB7C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8"/>
            <w:shd w:val="clear" w:color="auto" w:fill="D0CECE" w:themeFill="background2" w:themeFillShade="E6"/>
          </w:tcPr>
          <w:p w14:paraId="59678CA4" w14:textId="77777777" w:rsidR="00C9337F" w:rsidRPr="00863BD5" w:rsidRDefault="00C9337F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AB7CB7" w:rsidRPr="00863BD5" w14:paraId="20CBB101" w14:textId="77777777" w:rsidTr="00AB7CB7">
        <w:trPr>
          <w:gridAfter w:val="2"/>
          <w:wAfter w:w="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1FA8F2BE" w14:textId="77777777" w:rsidR="00C9337F" w:rsidRPr="00863BD5" w:rsidRDefault="00C9337F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151" w:type="dxa"/>
          </w:tcPr>
          <w:p w14:paraId="2F752423" w14:textId="77777777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825" w:type="dxa"/>
            <w:shd w:val="clear" w:color="auto" w:fill="E7E6E6" w:themeFill="background2"/>
          </w:tcPr>
          <w:p w14:paraId="3BF826A3" w14:textId="08692EBB" w:rsidR="00C9337F" w:rsidRPr="00863BD5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Equipo</w:t>
            </w:r>
          </w:p>
        </w:tc>
        <w:tc>
          <w:tcPr>
            <w:tcW w:w="2585" w:type="dxa"/>
            <w:gridSpan w:val="3"/>
            <w:tcBorders>
              <w:bottom w:val="single" w:sz="4" w:space="0" w:color="F2F2F2" w:themeColor="background1" w:themeShade="F2"/>
            </w:tcBorders>
          </w:tcPr>
          <w:p w14:paraId="39EEFF7A" w14:textId="49A57373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 xml:space="preserve">Hot </w:t>
            </w:r>
            <w:proofErr w:type="spellStart"/>
            <w:r w:rsidRPr="00C9337F">
              <w:rPr>
                <w:szCs w:val="18"/>
              </w:rPr>
              <w:t>tack</w:t>
            </w:r>
            <w:proofErr w:type="spellEnd"/>
            <w:r w:rsidRPr="00C9337F">
              <w:rPr>
                <w:szCs w:val="18"/>
              </w:rPr>
              <w:t xml:space="preserve"> SL-10 Modelo 75-50</w:t>
            </w:r>
          </w:p>
        </w:tc>
      </w:tr>
      <w:tr w:rsidR="00AB7CB7" w:rsidRPr="00863BD5" w14:paraId="36354A21" w14:textId="77777777" w:rsidTr="00AB7CB7">
        <w:trPr>
          <w:gridAfter w:val="2"/>
          <w:wAfter w:w="18" w:type="dxa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41524A5B" w14:textId="2CE2DE53" w:rsidR="00C9337F" w:rsidRPr="00472B85" w:rsidRDefault="00C9337F" w:rsidP="00C71E94">
            <w:pPr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Muestra largo</w:t>
            </w:r>
          </w:p>
        </w:tc>
        <w:tc>
          <w:tcPr>
            <w:tcW w:w="2151" w:type="dxa"/>
            <w:tcBorders>
              <w:bottom w:val="single" w:sz="4" w:space="0" w:color="F2F2F2" w:themeColor="background1" w:themeShade="F2"/>
            </w:tcBorders>
          </w:tcPr>
          <w:p w14:paraId="0CFB5A7B" w14:textId="797D6DC9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2095" w:type="dxa"/>
            <w:gridSpan w:val="2"/>
            <w:tcBorders>
              <w:bottom w:val="nil"/>
              <w:right w:val="single" w:sz="4" w:space="0" w:color="F2F2F2" w:themeColor="background1" w:themeShade="F2"/>
            </w:tcBorders>
            <w:shd w:val="clear" w:color="auto" w:fill="E7E6E6" w:themeFill="background2"/>
          </w:tcPr>
          <w:p w14:paraId="21CAD6DC" w14:textId="1AD163FA" w:rsidR="00C9337F" w:rsidRPr="00863BD5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Rango de temperatura</w:t>
            </w:r>
          </w:p>
        </w:tc>
        <w:tc>
          <w:tcPr>
            <w:tcW w:w="1315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7DA175E8" w14:textId="4F2195BA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90 – 120 °C</w:t>
            </w:r>
          </w:p>
        </w:tc>
      </w:tr>
      <w:tr w:rsidR="00C9337F" w:rsidRPr="00863BD5" w14:paraId="7161645E" w14:textId="77777777" w:rsidTr="00AB7CB7">
        <w:trPr>
          <w:gridAfter w:val="2"/>
          <w:wAfter w:w="18" w:type="dxa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3569AFC7" w14:textId="6D19327B" w:rsidR="00C9337F" w:rsidRPr="00F42E4A" w:rsidRDefault="00C9337F" w:rsidP="00C71E94">
            <w:pPr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Muestra ancho</w:t>
            </w:r>
          </w:p>
        </w:tc>
        <w:tc>
          <w:tcPr>
            <w:tcW w:w="2151" w:type="dxa"/>
            <w:tcBorders>
              <w:bottom w:val="single" w:sz="4" w:space="0" w:color="F2F2F2" w:themeColor="background1" w:themeShade="F2"/>
            </w:tcBorders>
          </w:tcPr>
          <w:p w14:paraId="32892C53" w14:textId="30D72E3F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2095" w:type="dxa"/>
            <w:gridSpan w:val="2"/>
            <w:tcBorders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E7E6E6" w:themeFill="background2"/>
          </w:tcPr>
          <w:p w14:paraId="53764D7C" w14:textId="2B75745F" w:rsidR="00C9337F" w:rsidRPr="00F42E4A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Tasa de calentamiento</w:t>
            </w:r>
          </w:p>
        </w:tc>
        <w:tc>
          <w:tcPr>
            <w:tcW w:w="1315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7C876602" w14:textId="758F3EE0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5 °C</w:t>
            </w:r>
          </w:p>
        </w:tc>
      </w:tr>
      <w:tr w:rsidR="00C9337F" w:rsidRPr="00863BD5" w14:paraId="3B4A0120" w14:textId="77777777" w:rsidTr="00AB7CB7">
        <w:trPr>
          <w:gridAfter w:val="2"/>
          <w:wAfter w:w="18" w:type="dxa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40545DEA" w14:textId="4170EB84" w:rsidR="00C9337F" w:rsidRPr="00993930" w:rsidRDefault="00C9337F" w:rsidP="00C71E94">
            <w:pPr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Repeticiones</w:t>
            </w:r>
          </w:p>
        </w:tc>
        <w:tc>
          <w:tcPr>
            <w:tcW w:w="2151" w:type="dxa"/>
            <w:tcBorders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7FA3A5E8" w14:textId="0AD80520" w:rsidR="00C9337F" w:rsidRPr="00993930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3 por temperatura</w:t>
            </w:r>
          </w:p>
        </w:tc>
        <w:tc>
          <w:tcPr>
            <w:tcW w:w="2095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nil"/>
            </w:tcBorders>
            <w:shd w:val="clear" w:color="auto" w:fill="E7E6E6" w:themeFill="background2"/>
          </w:tcPr>
          <w:p w14:paraId="4420B58F" w14:textId="462BDAA2" w:rsidR="00C9337F" w:rsidRPr="00993930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Tiempo de sellado</w:t>
            </w:r>
          </w:p>
        </w:tc>
        <w:tc>
          <w:tcPr>
            <w:tcW w:w="1315" w:type="dxa"/>
            <w:gridSpan w:val="2"/>
            <w:tcBorders>
              <w:top w:val="single" w:sz="4" w:space="0" w:color="F2F2F2" w:themeColor="background1" w:themeShade="F2"/>
              <w:left w:val="nil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35E20797" w14:textId="1FDD40E1" w:rsidR="00C9337F" w:rsidRPr="00993930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1 s</w:t>
            </w:r>
          </w:p>
        </w:tc>
      </w:tr>
      <w:tr w:rsidR="00C9337F" w:rsidRPr="00863BD5" w14:paraId="6940D7A3" w14:textId="77777777" w:rsidTr="00AB7CB7">
        <w:trPr>
          <w:gridAfter w:val="2"/>
          <w:wAfter w:w="18" w:type="dxa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724896C7" w14:textId="04BD0BD5" w:rsidR="00C9337F" w:rsidRPr="00C9337F" w:rsidRDefault="00C9337F" w:rsidP="00C71E94">
            <w:pPr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Tiempo de retraso</w:t>
            </w:r>
          </w:p>
        </w:tc>
        <w:tc>
          <w:tcPr>
            <w:tcW w:w="2151" w:type="dxa"/>
            <w:tcBorders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65CD4780" w14:textId="1BA26871" w:rsidR="00C9337F" w:rsidRPr="00C9337F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100 ms</w:t>
            </w:r>
          </w:p>
        </w:tc>
        <w:tc>
          <w:tcPr>
            <w:tcW w:w="2095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nil"/>
            </w:tcBorders>
            <w:shd w:val="clear" w:color="auto" w:fill="E7E6E6" w:themeFill="background2"/>
          </w:tcPr>
          <w:p w14:paraId="0F3CF968" w14:textId="13C4252B" w:rsidR="00C9337F" w:rsidRPr="00C9337F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Tipo de mordazas</w:t>
            </w:r>
          </w:p>
        </w:tc>
        <w:tc>
          <w:tcPr>
            <w:tcW w:w="1315" w:type="dxa"/>
            <w:gridSpan w:val="2"/>
            <w:tcBorders>
              <w:top w:val="single" w:sz="4" w:space="0" w:color="F2F2F2" w:themeColor="background1" w:themeShade="F2"/>
              <w:left w:val="nil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3138C095" w14:textId="720105B2" w:rsidR="00C9337F" w:rsidRPr="00993930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Metálica/PE</w:t>
            </w:r>
          </w:p>
        </w:tc>
      </w:tr>
      <w:tr w:rsidR="00C9337F" w:rsidRPr="00863BD5" w14:paraId="17FD6491" w14:textId="77777777" w:rsidTr="00AB7CB7">
        <w:trPr>
          <w:gridAfter w:val="2"/>
          <w:wAfter w:w="18" w:type="dxa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5B09CB3D" w14:textId="32BF6420" w:rsidR="00C9337F" w:rsidRPr="00C9337F" w:rsidRDefault="00C9337F" w:rsidP="00C71E94">
            <w:pPr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Presión</w:t>
            </w:r>
          </w:p>
        </w:tc>
        <w:tc>
          <w:tcPr>
            <w:tcW w:w="2151" w:type="dxa"/>
            <w:tcBorders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21C6D1AE" w14:textId="07B1D756" w:rsidR="00C9337F" w:rsidRPr="00C9337F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0.2 N/mm</w:t>
            </w:r>
            <w:r w:rsidRPr="00C9337F">
              <w:rPr>
                <w:szCs w:val="18"/>
                <w:vertAlign w:val="superscript"/>
              </w:rPr>
              <w:t>2</w:t>
            </w:r>
          </w:p>
        </w:tc>
        <w:tc>
          <w:tcPr>
            <w:tcW w:w="2095" w:type="dxa"/>
            <w:gridSpan w:val="2"/>
            <w:tcBorders>
              <w:top w:val="single" w:sz="4" w:space="0" w:color="F2F2F2" w:themeColor="background1" w:themeShade="F2"/>
              <w:left w:val="single" w:sz="4" w:space="0" w:color="F2F2F2" w:themeColor="background1" w:themeShade="F2"/>
              <w:bottom w:val="single" w:sz="4" w:space="0" w:color="F2F2F2" w:themeColor="background1" w:themeShade="F2"/>
              <w:right w:val="nil"/>
            </w:tcBorders>
            <w:shd w:val="clear" w:color="auto" w:fill="E7E6E6" w:themeFill="background2"/>
          </w:tcPr>
          <w:p w14:paraId="6366D6FA" w14:textId="1D2778FD" w:rsidR="00C9337F" w:rsidRPr="00C9337F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C9337F">
              <w:rPr>
                <w:b/>
                <w:bCs/>
                <w:szCs w:val="18"/>
              </w:rPr>
              <w:t>Velocidad de ensayo</w:t>
            </w:r>
          </w:p>
        </w:tc>
        <w:tc>
          <w:tcPr>
            <w:tcW w:w="1315" w:type="dxa"/>
            <w:gridSpan w:val="2"/>
            <w:tcBorders>
              <w:top w:val="single" w:sz="4" w:space="0" w:color="F2F2F2" w:themeColor="background1" w:themeShade="F2"/>
              <w:left w:val="nil"/>
              <w:bottom w:val="single" w:sz="4" w:space="0" w:color="F2F2F2" w:themeColor="background1" w:themeShade="F2"/>
              <w:right w:val="single" w:sz="4" w:space="0" w:color="F2F2F2" w:themeColor="background1" w:themeShade="F2"/>
            </w:tcBorders>
          </w:tcPr>
          <w:p w14:paraId="7B521BB2" w14:textId="1F1797E7" w:rsidR="00C9337F" w:rsidRPr="00993930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C9337F">
              <w:rPr>
                <w:szCs w:val="18"/>
              </w:rPr>
              <w:t>200 mm/s</w:t>
            </w:r>
          </w:p>
        </w:tc>
      </w:tr>
      <w:tr w:rsidR="00C9337F" w:rsidRPr="00863BD5" w14:paraId="7C2E344C" w14:textId="77777777" w:rsidTr="00AB7CB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8"/>
            <w:shd w:val="clear" w:color="auto" w:fill="D0CECE" w:themeFill="background2" w:themeFillShade="E6"/>
          </w:tcPr>
          <w:p w14:paraId="2119F73A" w14:textId="77777777" w:rsidR="00C9337F" w:rsidRPr="00472B85" w:rsidRDefault="00C9337F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C9337F" w:rsidRPr="00863BD5" w14:paraId="0A5A6EB9" w14:textId="77777777" w:rsidTr="00AB7CB7">
        <w:trPr>
          <w:gridAfter w:val="1"/>
          <w:wAfter w:w="11" w:type="dxa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DEDED" w:themeFill="accent3" w:themeFillTint="33"/>
          </w:tcPr>
          <w:p w14:paraId="13994BB6" w14:textId="77777777" w:rsidR="00C9337F" w:rsidRPr="00472B85" w:rsidRDefault="00C9337F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151" w:type="dxa"/>
          </w:tcPr>
          <w:p w14:paraId="7AFA4195" w14:textId="77777777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101" w:type="dxa"/>
            <w:gridSpan w:val="3"/>
            <w:shd w:val="clear" w:color="auto" w:fill="EDEDED" w:themeFill="accent3" w:themeFillTint="33"/>
          </w:tcPr>
          <w:p w14:paraId="6DB2E15E" w14:textId="77777777" w:rsidR="00C9337F" w:rsidRPr="00472B85" w:rsidRDefault="00C9337F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1316" w:type="dxa"/>
            <w:gridSpan w:val="2"/>
          </w:tcPr>
          <w:p w14:paraId="027CD740" w14:textId="77777777" w:rsidR="00C9337F" w:rsidRPr="00153052" w:rsidRDefault="00C9337F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5ECF109C" w14:textId="697A67DA" w:rsidR="00AB7CB7" w:rsidRDefault="00AB7CB7" w:rsidP="00AB7CB7">
      <w:pPr>
        <w:pStyle w:val="Tabla"/>
      </w:pPr>
      <w:r w:rsidRPr="00AB7CB7">
        <w:t>Resultados de la determinación de la curva de sellado en caliente</w:t>
      </w:r>
      <w:r w:rsidRPr="00D524A7">
        <w:t xml:space="preserve"> </w:t>
      </w:r>
    </w:p>
    <w:p w14:paraId="48BD0F75" w14:textId="77777777" w:rsidR="00AB7CB7" w:rsidRPr="00F42E4A" w:rsidRDefault="00AB7CB7" w:rsidP="00AB7CB7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AB7CB7" w:rsidRPr="00E37126" w14:paraId="19BA758B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1806CCBB" w14:textId="77777777" w:rsidR="00AB7CB7" w:rsidRPr="00E37126" w:rsidRDefault="00AB7CB7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57E8D183" w14:textId="77777777" w:rsidR="00AB7CB7" w:rsidRPr="007E6AF1" w:rsidRDefault="00AB7CB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213C1F01" w14:textId="77777777" w:rsidR="00AB7CB7" w:rsidRPr="00D524A7" w:rsidRDefault="00AB7CB7" w:rsidP="00AB7CB7">
      <w:pPr>
        <w:rPr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2472"/>
        <w:gridCol w:w="2904"/>
      </w:tblGrid>
      <w:tr w:rsidR="00AB7CB7" w:rsidRPr="004C0C39" w14:paraId="743C093B" w14:textId="77777777" w:rsidTr="00AB7C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9" w:type="dxa"/>
            <w:gridSpan w:val="3"/>
          </w:tcPr>
          <w:p w14:paraId="1A7E241C" w14:textId="77777777" w:rsidR="00AB7CB7" w:rsidRPr="004C0C39" w:rsidRDefault="00AB7CB7" w:rsidP="00C71E94">
            <w:pPr>
              <w:rPr>
                <w:szCs w:val="16"/>
              </w:rPr>
            </w:pPr>
            <w:r>
              <w:rPr>
                <w:szCs w:val="16"/>
              </w:rPr>
              <w:t>Resultados</w:t>
            </w:r>
          </w:p>
        </w:tc>
      </w:tr>
      <w:tr w:rsidR="00AB7CB7" w:rsidRPr="006643ED" w14:paraId="620D47FD" w14:textId="77777777" w:rsidTr="00AB7CB7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shd w:val="clear" w:color="auto" w:fill="F2F2F2" w:themeFill="background1" w:themeFillShade="F2"/>
          </w:tcPr>
          <w:p w14:paraId="28BFFB75" w14:textId="762E079E" w:rsidR="00AB7CB7" w:rsidRPr="00993930" w:rsidRDefault="00AB7CB7" w:rsidP="00C71E94">
            <w:pPr>
              <w:jc w:val="center"/>
              <w:rPr>
                <w:bCs/>
                <w:szCs w:val="16"/>
              </w:rPr>
            </w:pPr>
            <w:r w:rsidRPr="00AB7CB7">
              <w:rPr>
                <w:bCs/>
                <w:szCs w:val="16"/>
              </w:rPr>
              <w:t>Temperatura (°C)</w:t>
            </w:r>
          </w:p>
        </w:tc>
        <w:tc>
          <w:tcPr>
            <w:tcW w:w="2472" w:type="dxa"/>
            <w:shd w:val="clear" w:color="auto" w:fill="F2F2F2" w:themeFill="background1" w:themeFillShade="F2"/>
          </w:tcPr>
          <w:p w14:paraId="681E819B" w14:textId="26690313" w:rsidR="00AB7CB7" w:rsidRPr="00AB7CB7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AB7CB7">
              <w:rPr>
                <w:b/>
                <w:szCs w:val="16"/>
              </w:rPr>
              <w:t>Fuerza de sello (g/25.4 mm)</w:t>
            </w:r>
          </w:p>
        </w:tc>
        <w:tc>
          <w:tcPr>
            <w:tcW w:w="2904" w:type="dxa"/>
            <w:shd w:val="clear" w:color="auto" w:fill="F2F2F2" w:themeFill="background1" w:themeFillShade="F2"/>
          </w:tcPr>
          <w:p w14:paraId="266DEC41" w14:textId="7BE194E9" w:rsidR="00AB7CB7" w:rsidRPr="00993930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AB7CB7">
              <w:rPr>
                <w:b/>
                <w:bCs/>
                <w:szCs w:val="16"/>
              </w:rPr>
              <w:t>Desviación estándar (g/25.4 mm)</w:t>
            </w:r>
          </w:p>
        </w:tc>
      </w:tr>
      <w:tr w:rsidR="00AB7CB7" w:rsidRPr="006643ED" w14:paraId="0EBAFE01" w14:textId="77777777" w:rsidTr="00AB7CB7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shd w:val="clear" w:color="auto" w:fill="FBFBFB"/>
          </w:tcPr>
          <w:p w14:paraId="5E3436F9" w14:textId="77777777" w:rsidR="00AB7CB7" w:rsidRPr="00AB7CB7" w:rsidRDefault="00AB7CB7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472" w:type="dxa"/>
          </w:tcPr>
          <w:p w14:paraId="142DC8AC" w14:textId="77777777" w:rsidR="00AB7CB7" w:rsidRPr="00AB7CB7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2904" w:type="dxa"/>
          </w:tcPr>
          <w:p w14:paraId="3B783CA3" w14:textId="77777777" w:rsidR="00AB7CB7" w:rsidRPr="00AB7CB7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56A4C94F" w14:textId="77777777" w:rsidR="00AB7CB7" w:rsidRDefault="00AB7CB7" w:rsidP="00AB7CB7"/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AB7CB7" w:rsidRPr="00C736BA" w14:paraId="6E2B395A" w14:textId="77777777" w:rsidTr="00D61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ACBBFBB" w14:textId="2C90E2A1" w:rsidR="00AB7CB7" w:rsidRPr="00C736BA" w:rsidRDefault="00AB7CB7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45872F37" w14:textId="77777777" w:rsidR="00AB7CB7" w:rsidRPr="007E6AF1" w:rsidRDefault="00AB7CB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AB7CB7" w:rsidRPr="00C736BA" w14:paraId="5963E90A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B4432E0" w14:textId="4D531261" w:rsidR="00AB7CB7" w:rsidRPr="00C736BA" w:rsidRDefault="00AB7CB7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5260748B" w14:textId="77777777" w:rsidR="00AB7CB7" w:rsidRPr="007E6AF1" w:rsidRDefault="00AB7CB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B7CB7" w:rsidRPr="00C736BA" w14:paraId="5DA874B7" w14:textId="77777777" w:rsidTr="00D6158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8EFF7BA" w14:textId="77777777" w:rsidR="00AB7CB7" w:rsidRPr="00C736BA" w:rsidRDefault="00AB7CB7" w:rsidP="00C71E94">
            <w:r w:rsidRPr="00C736BA">
              <w:t>Observaciones</w:t>
            </w:r>
          </w:p>
        </w:tc>
        <w:tc>
          <w:tcPr>
            <w:tcW w:w="3159" w:type="pct"/>
          </w:tcPr>
          <w:p w14:paraId="58FF8544" w14:textId="77777777" w:rsidR="00AB7CB7" w:rsidRPr="007E6AF1" w:rsidRDefault="00AB7CB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0DF72EE7" w14:textId="49BBEED9" w:rsidR="00AB7CB7" w:rsidRDefault="00AB7CB7" w:rsidP="00F42E4A"/>
    <w:sdt>
      <w:sdtPr>
        <w:id w:val="143632891"/>
        <w:showingPlcHdr/>
        <w:picture/>
      </w:sdtPr>
      <w:sdtEndPr/>
      <w:sdtContent>
        <w:p w14:paraId="49C6CF0D" w14:textId="6B3809D9" w:rsidR="00AB7CB7" w:rsidRDefault="002912B2" w:rsidP="002912B2">
          <w:pPr>
            <w:jc w:val="center"/>
          </w:pPr>
          <w:r>
            <w:rPr>
              <w:noProof/>
            </w:rPr>
            <w:drawing>
              <wp:inline distT="0" distB="0" distL="0" distR="0" wp14:anchorId="2F2F1FBB" wp14:editId="57A18A00">
                <wp:extent cx="1906270" cy="1906270"/>
                <wp:effectExtent l="0" t="0" r="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20F2D1A" w14:textId="6580469D" w:rsidR="00AB7CB7" w:rsidRDefault="00AB7CB7" w:rsidP="00AB7CB7">
      <w:pPr>
        <w:jc w:val="center"/>
        <w:rPr>
          <w:b/>
          <w:bCs/>
          <w:color w:val="4472C4" w:themeColor="accent1"/>
        </w:rPr>
      </w:pPr>
      <w:r w:rsidRPr="00AB7CB7">
        <w:rPr>
          <w:b/>
          <w:bCs/>
          <w:color w:val="4472C4" w:themeColor="accent1"/>
        </w:rPr>
        <w:t>Gráfica 1. Curva de fuerza de sello de la muestra “Muestra A”.</w:t>
      </w:r>
    </w:p>
    <w:p w14:paraId="0B270096" w14:textId="286986A5" w:rsidR="00AB7CB7" w:rsidRDefault="00AB7CB7" w:rsidP="00AB7CB7">
      <w:pPr>
        <w:pStyle w:val="Prrafodelista"/>
        <w:ind w:left="1068"/>
        <w:rPr>
          <w:b/>
          <w:bCs/>
        </w:rPr>
      </w:pPr>
    </w:p>
    <w:p w14:paraId="735F3F61" w14:textId="280F6B78" w:rsidR="0082098A" w:rsidRDefault="0082098A" w:rsidP="00AB7CB7">
      <w:pPr>
        <w:pStyle w:val="Prrafodelista"/>
        <w:ind w:left="1068"/>
        <w:rPr>
          <w:b/>
          <w:bCs/>
        </w:rPr>
      </w:pPr>
    </w:p>
    <w:p w14:paraId="729A9E8D" w14:textId="30C17DC3" w:rsidR="0082098A" w:rsidRDefault="0082098A" w:rsidP="00AB7CB7">
      <w:pPr>
        <w:pStyle w:val="Prrafodelista"/>
        <w:ind w:left="1068"/>
        <w:rPr>
          <w:b/>
          <w:bCs/>
        </w:rPr>
      </w:pPr>
    </w:p>
    <w:p w14:paraId="0A02631B" w14:textId="18A0BE4E" w:rsidR="0082098A" w:rsidRDefault="0082098A" w:rsidP="00AB7CB7">
      <w:pPr>
        <w:pStyle w:val="Prrafodelista"/>
        <w:ind w:left="1068"/>
        <w:rPr>
          <w:b/>
          <w:bCs/>
        </w:rPr>
      </w:pPr>
    </w:p>
    <w:p w14:paraId="69B1725A" w14:textId="577CD37D" w:rsidR="0082098A" w:rsidRDefault="0082098A" w:rsidP="00AB7CB7">
      <w:pPr>
        <w:pStyle w:val="Prrafodelista"/>
        <w:ind w:left="1068"/>
        <w:rPr>
          <w:b/>
          <w:bCs/>
        </w:rPr>
      </w:pPr>
    </w:p>
    <w:p w14:paraId="6ACA58B8" w14:textId="6FBA83C7" w:rsidR="0082098A" w:rsidRDefault="0082098A" w:rsidP="00AB7CB7">
      <w:pPr>
        <w:pStyle w:val="Prrafodelista"/>
        <w:ind w:left="1068"/>
        <w:rPr>
          <w:b/>
          <w:bCs/>
        </w:rPr>
      </w:pPr>
    </w:p>
    <w:p w14:paraId="615E49B9" w14:textId="77777777" w:rsidR="0082098A" w:rsidRDefault="0082098A" w:rsidP="00AB7CB7">
      <w:pPr>
        <w:pStyle w:val="Prrafodelista"/>
        <w:ind w:left="1068"/>
        <w:rPr>
          <w:b/>
          <w:bCs/>
        </w:rPr>
      </w:pPr>
    </w:p>
    <w:p w14:paraId="286D6CCF" w14:textId="12A626B1" w:rsidR="00AB7CB7" w:rsidRDefault="00AB7CB7" w:rsidP="00AB7CB7">
      <w:pPr>
        <w:pStyle w:val="Prrafodelista"/>
        <w:numPr>
          <w:ilvl w:val="1"/>
          <w:numId w:val="7"/>
        </w:numPr>
        <w:rPr>
          <w:b/>
          <w:bCs/>
        </w:rPr>
      </w:pPr>
      <w:r w:rsidRPr="00AB7CB7">
        <w:rPr>
          <w:b/>
          <w:bCs/>
        </w:rPr>
        <w:lastRenderedPageBreak/>
        <w:t>Determinación del índice de fluidez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559"/>
        <w:gridCol w:w="711"/>
        <w:gridCol w:w="565"/>
        <w:gridCol w:w="1419"/>
        <w:gridCol w:w="140"/>
        <w:gridCol w:w="1134"/>
        <w:gridCol w:w="994"/>
      </w:tblGrid>
      <w:tr w:rsidR="00AB7CB7" w:rsidRPr="00863BD5" w14:paraId="23309796" w14:textId="77777777" w:rsidTr="00AB7C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2" w:type="dxa"/>
            <w:gridSpan w:val="8"/>
            <w:shd w:val="clear" w:color="auto" w:fill="D0CECE" w:themeFill="background2" w:themeFillShade="E6"/>
          </w:tcPr>
          <w:p w14:paraId="47B26DF1" w14:textId="77777777" w:rsidR="00AB7CB7" w:rsidRPr="00863BD5" w:rsidRDefault="00AB7CB7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AB7CB7" w:rsidRPr="00863BD5" w14:paraId="49AC289A" w14:textId="77777777" w:rsidTr="006B41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3A5528B6" w14:textId="77E3F602" w:rsidR="00AB7CB7" w:rsidRPr="00AB7CB7" w:rsidRDefault="00AB7CB7" w:rsidP="00AB7CB7">
            <w:pPr>
              <w:rPr>
                <w:b/>
                <w:bCs/>
                <w:szCs w:val="18"/>
              </w:rPr>
            </w:pPr>
            <w:r w:rsidRPr="00AB7CB7">
              <w:rPr>
                <w:b/>
                <w:bCs/>
                <w:szCs w:val="18"/>
              </w:rPr>
              <w:t>Fecha de ejecución de ensayo (periodo):</w:t>
            </w:r>
          </w:p>
        </w:tc>
        <w:tc>
          <w:tcPr>
            <w:tcW w:w="1559" w:type="dxa"/>
            <w:shd w:val="clear" w:color="auto" w:fill="FBFBFB"/>
          </w:tcPr>
          <w:p w14:paraId="7007ADF3" w14:textId="4B08D32C" w:rsidR="00AB7CB7" w:rsidRPr="00153052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DD/MM/AAAA</w:t>
            </w:r>
          </w:p>
        </w:tc>
        <w:tc>
          <w:tcPr>
            <w:tcW w:w="1276" w:type="dxa"/>
            <w:gridSpan w:val="2"/>
            <w:shd w:val="clear" w:color="auto" w:fill="E7E6E6" w:themeFill="background2"/>
          </w:tcPr>
          <w:p w14:paraId="71A92954" w14:textId="1F713300" w:rsidR="00AB7CB7" w:rsidRPr="006B41A9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Forma física del material</w:t>
            </w:r>
          </w:p>
        </w:tc>
        <w:tc>
          <w:tcPr>
            <w:tcW w:w="1559" w:type="dxa"/>
            <w:gridSpan w:val="2"/>
            <w:shd w:val="clear" w:color="auto" w:fill="FBFBFB"/>
          </w:tcPr>
          <w:p w14:paraId="01A364A5" w14:textId="77777777" w:rsidR="00AB7CB7" w:rsidRPr="00153052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458BB6C" w14:textId="1B6AA9DF" w:rsidR="00AB7CB7" w:rsidRPr="006B41A9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Método</w:t>
            </w:r>
          </w:p>
        </w:tc>
        <w:tc>
          <w:tcPr>
            <w:tcW w:w="994" w:type="dxa"/>
            <w:shd w:val="clear" w:color="auto" w:fill="FBFBFB"/>
          </w:tcPr>
          <w:p w14:paraId="7FE32FC2" w14:textId="713FDED9" w:rsidR="00AB7CB7" w:rsidRPr="00153052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AB7CB7" w:rsidRPr="00863BD5" w14:paraId="156179F9" w14:textId="77777777" w:rsidTr="00AB7CB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2" w:type="dxa"/>
            <w:gridSpan w:val="8"/>
            <w:shd w:val="clear" w:color="auto" w:fill="D0CECE" w:themeFill="background2" w:themeFillShade="E6"/>
          </w:tcPr>
          <w:p w14:paraId="6C9E70FD" w14:textId="77777777" w:rsidR="00AB7CB7" w:rsidRPr="00472B85" w:rsidRDefault="00AB7CB7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AB7CB7" w:rsidRPr="00863BD5" w14:paraId="2C815D99" w14:textId="77777777" w:rsidTr="00AB7CB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5790F3D6" w14:textId="77777777" w:rsidR="00AB7CB7" w:rsidRPr="00472B85" w:rsidRDefault="00AB7CB7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70" w:type="dxa"/>
            <w:gridSpan w:val="2"/>
          </w:tcPr>
          <w:p w14:paraId="6EE7434A" w14:textId="77777777" w:rsidR="00AB7CB7" w:rsidRPr="00153052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984" w:type="dxa"/>
            <w:gridSpan w:val="2"/>
            <w:shd w:val="clear" w:color="auto" w:fill="EDEDED" w:themeFill="accent3" w:themeFillTint="33"/>
          </w:tcPr>
          <w:p w14:paraId="390D52F6" w14:textId="77777777" w:rsidR="00AB7CB7" w:rsidRPr="00472B85" w:rsidRDefault="00AB7CB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268" w:type="dxa"/>
            <w:gridSpan w:val="3"/>
          </w:tcPr>
          <w:p w14:paraId="4F34828E" w14:textId="77777777" w:rsidR="00AB7CB7" w:rsidRPr="00153052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7F7D381F" w14:textId="465B5E9F" w:rsidR="00AB7CB7" w:rsidRDefault="006B41A9" w:rsidP="00AB7CB7">
      <w:pPr>
        <w:pStyle w:val="Tabla"/>
      </w:pPr>
      <w:r w:rsidRPr="006B41A9">
        <w:t>Resultados de la determinación del índice de fluidez</w:t>
      </w:r>
      <w:r w:rsidR="00AB7CB7" w:rsidRPr="00D524A7">
        <w:t xml:space="preserve"> </w:t>
      </w:r>
    </w:p>
    <w:p w14:paraId="01DEE7E4" w14:textId="77777777" w:rsidR="00AB7CB7" w:rsidRPr="00F42E4A" w:rsidRDefault="00AB7CB7" w:rsidP="00AB7CB7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AB7CB7" w:rsidRPr="00E37126" w14:paraId="4B0E6D6C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5F72B539" w14:textId="77777777" w:rsidR="00AB7CB7" w:rsidRPr="00E37126" w:rsidRDefault="00AB7CB7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4E9F29AB" w14:textId="77777777" w:rsidR="00AB7CB7" w:rsidRPr="007E6AF1" w:rsidRDefault="00AB7CB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03889C15" w14:textId="77777777" w:rsidR="00AB7CB7" w:rsidRPr="00D524A7" w:rsidRDefault="00AB7CB7" w:rsidP="00AB7CB7">
      <w:pPr>
        <w:rPr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861"/>
        <w:gridCol w:w="611"/>
        <w:gridCol w:w="2904"/>
      </w:tblGrid>
      <w:tr w:rsidR="00AB7CB7" w:rsidRPr="004C0C39" w14:paraId="50EFBD8A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9" w:type="dxa"/>
            <w:gridSpan w:val="4"/>
          </w:tcPr>
          <w:p w14:paraId="2AD88EEC" w14:textId="77777777" w:rsidR="00AB7CB7" w:rsidRPr="004C0C39" w:rsidRDefault="00AB7CB7" w:rsidP="00C71E94">
            <w:pPr>
              <w:rPr>
                <w:szCs w:val="16"/>
              </w:rPr>
            </w:pPr>
            <w:r>
              <w:rPr>
                <w:szCs w:val="16"/>
              </w:rPr>
              <w:t>Resultados</w:t>
            </w:r>
          </w:p>
        </w:tc>
      </w:tr>
      <w:tr w:rsidR="006B41A9" w:rsidRPr="006643ED" w14:paraId="693D3FE4" w14:textId="77777777" w:rsidTr="009500B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  <w:gridSpan w:val="2"/>
            <w:shd w:val="clear" w:color="auto" w:fill="F2F2F2" w:themeFill="background1" w:themeFillShade="F2"/>
          </w:tcPr>
          <w:p w14:paraId="19A4E5FE" w14:textId="5535DE68" w:rsidR="006B41A9" w:rsidRPr="00993930" w:rsidRDefault="006B41A9" w:rsidP="00C71E94">
            <w:pPr>
              <w:jc w:val="center"/>
              <w:rPr>
                <w:bCs/>
                <w:szCs w:val="16"/>
              </w:rPr>
            </w:pPr>
            <w:r w:rsidRPr="006B41A9">
              <w:rPr>
                <w:bCs/>
                <w:szCs w:val="16"/>
              </w:rPr>
              <w:t>Índice de fluidez (g/10min)</w:t>
            </w:r>
          </w:p>
        </w:tc>
        <w:tc>
          <w:tcPr>
            <w:tcW w:w="3515" w:type="dxa"/>
            <w:gridSpan w:val="2"/>
            <w:shd w:val="clear" w:color="auto" w:fill="F2F2F2" w:themeFill="background1" w:themeFillShade="F2"/>
          </w:tcPr>
          <w:p w14:paraId="55D50C14" w14:textId="18FC555B" w:rsidR="006B41A9" w:rsidRPr="00993930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6B41A9">
              <w:rPr>
                <w:b/>
                <w:bCs/>
                <w:szCs w:val="16"/>
              </w:rPr>
              <w:t>Condiciones de ensayo (°C/kg)</w:t>
            </w:r>
          </w:p>
        </w:tc>
      </w:tr>
      <w:tr w:rsidR="00AB7CB7" w:rsidRPr="006643ED" w14:paraId="1F068BC0" w14:textId="77777777" w:rsidTr="009500B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shd w:val="clear" w:color="auto" w:fill="FBFBFB"/>
          </w:tcPr>
          <w:p w14:paraId="6DC90BDB" w14:textId="77777777" w:rsidR="00AB7CB7" w:rsidRPr="00AB7CB7" w:rsidRDefault="00AB7CB7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472" w:type="dxa"/>
            <w:gridSpan w:val="2"/>
          </w:tcPr>
          <w:p w14:paraId="54D8BE54" w14:textId="77777777" w:rsidR="00AB7CB7" w:rsidRPr="00AB7CB7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2904" w:type="dxa"/>
          </w:tcPr>
          <w:p w14:paraId="1A0A7A67" w14:textId="77777777" w:rsidR="00AB7CB7" w:rsidRPr="00AB7CB7" w:rsidRDefault="00AB7CB7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592BFF6B" w14:textId="77777777" w:rsidR="00AB7CB7" w:rsidRPr="006B41A9" w:rsidRDefault="00AB7CB7" w:rsidP="00AB7CB7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AB7CB7" w:rsidRPr="00C736BA" w14:paraId="7A627832" w14:textId="77777777" w:rsidTr="00820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07F28E55" w14:textId="64584C6C" w:rsidR="00AB7CB7" w:rsidRPr="00C736BA" w:rsidRDefault="00AB7CB7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7F4AF9EA" w14:textId="77777777" w:rsidR="00AB7CB7" w:rsidRPr="007E6AF1" w:rsidRDefault="00AB7CB7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AB7CB7" w:rsidRPr="00C736BA" w14:paraId="70BA549B" w14:textId="77777777" w:rsidTr="0082098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2EAA0F79" w14:textId="2A78B004" w:rsidR="00AB7CB7" w:rsidRPr="00C736BA" w:rsidRDefault="00AB7CB7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4D2071CB" w14:textId="77777777" w:rsidR="00AB7CB7" w:rsidRPr="007E6AF1" w:rsidRDefault="00AB7CB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B7CB7" w:rsidRPr="00C736BA" w14:paraId="0D075DE1" w14:textId="77777777" w:rsidTr="0082098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374CB2AC" w14:textId="77777777" w:rsidR="00AB7CB7" w:rsidRPr="00C736BA" w:rsidRDefault="00AB7CB7" w:rsidP="00C71E94">
            <w:r w:rsidRPr="00C736BA">
              <w:t>Observaciones</w:t>
            </w:r>
          </w:p>
        </w:tc>
        <w:tc>
          <w:tcPr>
            <w:tcW w:w="3159" w:type="pct"/>
          </w:tcPr>
          <w:p w14:paraId="146F4DC6" w14:textId="77777777" w:rsidR="00AB7CB7" w:rsidRPr="007E6AF1" w:rsidRDefault="00AB7CB7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75DA30C3" w14:textId="5FDEC097" w:rsidR="00AB7CB7" w:rsidRDefault="00AB7CB7" w:rsidP="006B41A9">
      <w:pPr>
        <w:rPr>
          <w:b/>
          <w:bCs/>
          <w:color w:val="4472C4" w:themeColor="accent1"/>
        </w:rPr>
      </w:pPr>
    </w:p>
    <w:p w14:paraId="5E96D707" w14:textId="66B2D89F" w:rsidR="006B41A9" w:rsidRDefault="006B41A9" w:rsidP="006B41A9">
      <w:pPr>
        <w:pStyle w:val="Prrafodelista"/>
        <w:numPr>
          <w:ilvl w:val="1"/>
          <w:numId w:val="7"/>
        </w:numPr>
        <w:rPr>
          <w:b/>
          <w:bCs/>
        </w:rPr>
      </w:pPr>
      <w:r w:rsidRPr="006B41A9">
        <w:rPr>
          <w:b/>
          <w:bCs/>
        </w:rPr>
        <w:t>Determinación de la permeabilidad al oxígeno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1984"/>
        <w:gridCol w:w="2268"/>
      </w:tblGrid>
      <w:tr w:rsidR="006B41A9" w:rsidRPr="00863BD5" w14:paraId="73CE1239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2E32F42C" w14:textId="77777777" w:rsidR="006B41A9" w:rsidRPr="00863BD5" w:rsidRDefault="006B41A9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6B41A9" w:rsidRPr="00863BD5" w14:paraId="4703323E" w14:textId="77777777" w:rsidTr="00C71E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439E1788" w14:textId="77777777" w:rsidR="006B41A9" w:rsidRPr="00863BD5" w:rsidRDefault="006B41A9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268" w:type="dxa"/>
          </w:tcPr>
          <w:p w14:paraId="22F99BF1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1984" w:type="dxa"/>
            <w:shd w:val="clear" w:color="auto" w:fill="E7E6E6" w:themeFill="background2"/>
          </w:tcPr>
          <w:p w14:paraId="5CE036BA" w14:textId="2DD915A4" w:rsidR="006B41A9" w:rsidRPr="00863BD5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Área de la mascarilla</w:t>
            </w:r>
          </w:p>
        </w:tc>
        <w:tc>
          <w:tcPr>
            <w:tcW w:w="2268" w:type="dxa"/>
          </w:tcPr>
          <w:p w14:paraId="20A07708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6B41A9" w:rsidRPr="00863BD5" w14:paraId="47FF710D" w14:textId="77777777" w:rsidTr="006B41A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723E15B7" w14:textId="4A38C57B" w:rsidR="006B41A9" w:rsidRPr="00472B85" w:rsidRDefault="006B41A9" w:rsidP="00C71E94">
            <w:pPr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Flujo de oxígeno</w:t>
            </w:r>
          </w:p>
        </w:tc>
        <w:tc>
          <w:tcPr>
            <w:tcW w:w="2268" w:type="dxa"/>
          </w:tcPr>
          <w:p w14:paraId="52D409B6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1984" w:type="dxa"/>
            <w:shd w:val="clear" w:color="auto" w:fill="E7E6E6" w:themeFill="background2"/>
          </w:tcPr>
          <w:p w14:paraId="2B856B40" w14:textId="284AD0F3" w:rsidR="006B41A9" w:rsidRPr="00863BD5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Flujo de nitrógeno</w:t>
            </w:r>
          </w:p>
        </w:tc>
        <w:tc>
          <w:tcPr>
            <w:tcW w:w="2268" w:type="dxa"/>
          </w:tcPr>
          <w:p w14:paraId="387051D0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6B41A9" w:rsidRPr="00863BD5" w14:paraId="24F02E38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60AB412C" w14:textId="77777777" w:rsidR="006B41A9" w:rsidRPr="00472B85" w:rsidRDefault="006B41A9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6B41A9" w:rsidRPr="00863BD5" w14:paraId="00462426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2D29F023" w14:textId="77777777" w:rsidR="006B41A9" w:rsidRPr="00472B85" w:rsidRDefault="006B41A9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</w:tcPr>
          <w:p w14:paraId="3CEE47BB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14:paraId="1C42A2AF" w14:textId="77777777" w:rsidR="006B41A9" w:rsidRPr="00472B85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268" w:type="dxa"/>
          </w:tcPr>
          <w:p w14:paraId="4367CD92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534D6CDE" w14:textId="6C0325BB" w:rsidR="006B41A9" w:rsidRDefault="006B41A9" w:rsidP="006B41A9">
      <w:pPr>
        <w:pStyle w:val="Tabla"/>
      </w:pPr>
      <w:r w:rsidRPr="006B41A9">
        <w:t>Resultados de la determinación de la permeabilidad al oxígeno</w:t>
      </w:r>
      <w:r w:rsidRPr="00D524A7">
        <w:t xml:space="preserve"> </w:t>
      </w:r>
    </w:p>
    <w:p w14:paraId="5C567277" w14:textId="77777777" w:rsidR="006B41A9" w:rsidRPr="00F42E4A" w:rsidRDefault="006B41A9" w:rsidP="006B41A9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6B41A9" w:rsidRPr="00E37126" w14:paraId="5FC95402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7B722415" w14:textId="77777777" w:rsidR="006B41A9" w:rsidRPr="00E37126" w:rsidRDefault="006B41A9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4DF2633" w14:textId="77777777" w:rsidR="006B41A9" w:rsidRPr="007E6AF1" w:rsidRDefault="006B41A9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49A8B6A1" w14:textId="77777777" w:rsidR="006B41A9" w:rsidRPr="00D524A7" w:rsidRDefault="006B41A9" w:rsidP="006B41A9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6B41A9" w:rsidRPr="00E37126" w14:paraId="0750FEBA" w14:textId="77777777" w:rsidTr="006B41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B22765" w14:textId="0ADBF844" w:rsidR="006B41A9" w:rsidRPr="00E37126" w:rsidRDefault="006B41A9" w:rsidP="00C71E94">
            <w:r w:rsidRPr="006B41A9">
              <w:t>Permeabilidad</w:t>
            </w:r>
          </w:p>
        </w:tc>
        <w:tc>
          <w:tcPr>
            <w:tcW w:w="1701" w:type="dxa"/>
            <w:shd w:val="clear" w:color="auto" w:fill="FFFFFF" w:themeFill="background1"/>
          </w:tcPr>
          <w:p w14:paraId="0D9E2729" w14:textId="77777777" w:rsidR="006B41A9" w:rsidRPr="007E6AF1" w:rsidRDefault="006B41A9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1CEB0F4C" w14:textId="2C078825" w:rsidR="006B41A9" w:rsidRDefault="006B41A9" w:rsidP="006B41A9">
      <w:pPr>
        <w:rPr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547"/>
        <w:gridCol w:w="4756"/>
      </w:tblGrid>
      <w:tr w:rsidR="006B41A9" w:rsidRPr="00C736BA" w14:paraId="56014C2D" w14:textId="77777777" w:rsidTr="00820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00B6A2BE" w14:textId="27642F79" w:rsidR="006B41A9" w:rsidRPr="00C736BA" w:rsidRDefault="006B41A9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256" w:type="pct"/>
          </w:tcPr>
          <w:p w14:paraId="798DF51D" w14:textId="77777777" w:rsidR="006B41A9" w:rsidRPr="007E6AF1" w:rsidRDefault="006B41A9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6B41A9" w:rsidRPr="00C736BA" w14:paraId="667DA2C0" w14:textId="77777777" w:rsidTr="0082098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0AD43C48" w14:textId="497DF266" w:rsidR="006B41A9" w:rsidRPr="00C736BA" w:rsidRDefault="006B41A9" w:rsidP="00C71E94">
            <w:r w:rsidRPr="00C736BA">
              <w:t>Declaración de conformidad</w:t>
            </w:r>
          </w:p>
        </w:tc>
        <w:tc>
          <w:tcPr>
            <w:tcW w:w="3256" w:type="pct"/>
          </w:tcPr>
          <w:p w14:paraId="0B195925" w14:textId="77777777" w:rsidR="006B41A9" w:rsidRPr="007E6AF1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6B41A9" w:rsidRPr="00C736BA" w14:paraId="6DE7BF69" w14:textId="77777777" w:rsidTr="0082098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7CD9966F" w14:textId="77777777" w:rsidR="006B41A9" w:rsidRPr="00C736BA" w:rsidRDefault="006B41A9" w:rsidP="00C71E94">
            <w:r w:rsidRPr="00C736BA">
              <w:t>Observaciones</w:t>
            </w:r>
          </w:p>
        </w:tc>
        <w:tc>
          <w:tcPr>
            <w:tcW w:w="3256" w:type="pct"/>
          </w:tcPr>
          <w:p w14:paraId="426D15BD" w14:textId="77777777" w:rsidR="006B41A9" w:rsidRPr="007E6AF1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2DB39CE5" w14:textId="18190F5C" w:rsidR="006B41A9" w:rsidRDefault="006B41A9" w:rsidP="006B41A9">
      <w:pPr>
        <w:rPr>
          <w:b/>
          <w:bCs/>
          <w:color w:val="4472C4" w:themeColor="accent1"/>
        </w:rPr>
      </w:pPr>
    </w:p>
    <w:p w14:paraId="000CEFB0" w14:textId="5280F042" w:rsidR="006B41A9" w:rsidRDefault="006B41A9" w:rsidP="006B41A9">
      <w:pPr>
        <w:pStyle w:val="Prrafodelista"/>
        <w:numPr>
          <w:ilvl w:val="1"/>
          <w:numId w:val="7"/>
        </w:numPr>
        <w:rPr>
          <w:b/>
          <w:bCs/>
        </w:rPr>
      </w:pPr>
      <w:r w:rsidRPr="006B41A9">
        <w:rPr>
          <w:b/>
          <w:bCs/>
        </w:rPr>
        <w:t>Determinación de resistencia al rasgado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559"/>
        <w:gridCol w:w="2126"/>
        <w:gridCol w:w="2126"/>
      </w:tblGrid>
      <w:tr w:rsidR="006B41A9" w:rsidRPr="00863BD5" w14:paraId="2A3FFEC4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0B53D5DC" w14:textId="77777777" w:rsidR="006B41A9" w:rsidRPr="00863BD5" w:rsidRDefault="006B41A9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6B41A9" w:rsidRPr="00863BD5" w14:paraId="35910569" w14:textId="77777777" w:rsidTr="006B41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E7E6E6" w:themeFill="background2"/>
          </w:tcPr>
          <w:p w14:paraId="741D5BEB" w14:textId="0DA39054" w:rsidR="006B41A9" w:rsidRPr="00863BD5" w:rsidRDefault="006B41A9" w:rsidP="00C71E94">
            <w:pPr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Fecha de ejecución de ensayo (periodo)</w:t>
            </w:r>
          </w:p>
        </w:tc>
        <w:tc>
          <w:tcPr>
            <w:tcW w:w="1559" w:type="dxa"/>
          </w:tcPr>
          <w:p w14:paraId="255C2F46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2126" w:type="dxa"/>
            <w:shd w:val="clear" w:color="auto" w:fill="E7E6E6" w:themeFill="background2"/>
          </w:tcPr>
          <w:p w14:paraId="5C8E4F4B" w14:textId="14B2A72D" w:rsidR="006B41A9" w:rsidRPr="00863BD5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Direcciones analizadas</w:t>
            </w:r>
          </w:p>
        </w:tc>
        <w:tc>
          <w:tcPr>
            <w:tcW w:w="2126" w:type="dxa"/>
          </w:tcPr>
          <w:p w14:paraId="5A84D94B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6B41A9" w:rsidRPr="00863BD5" w14:paraId="05DF03C1" w14:textId="77777777" w:rsidTr="006B41A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E7E6E6" w:themeFill="background2"/>
          </w:tcPr>
          <w:p w14:paraId="17896DF4" w14:textId="42F31BAD" w:rsidR="006B41A9" w:rsidRPr="00472B85" w:rsidRDefault="006B41A9" w:rsidP="00C71E94">
            <w:pPr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Número de probetas utilizadas para cada dirección</w:t>
            </w:r>
          </w:p>
        </w:tc>
        <w:tc>
          <w:tcPr>
            <w:tcW w:w="1559" w:type="dxa"/>
          </w:tcPr>
          <w:p w14:paraId="0E4BF732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2126" w:type="dxa"/>
            <w:shd w:val="clear" w:color="auto" w:fill="E7E6E6" w:themeFill="background2"/>
          </w:tcPr>
          <w:p w14:paraId="1356EC91" w14:textId="21A89258" w:rsidR="006B41A9" w:rsidRPr="00863BD5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Capacidad del equipo</w:t>
            </w:r>
          </w:p>
        </w:tc>
        <w:tc>
          <w:tcPr>
            <w:tcW w:w="2126" w:type="dxa"/>
          </w:tcPr>
          <w:p w14:paraId="08BE4162" w14:textId="795AA2FA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B41A9">
              <w:rPr>
                <w:szCs w:val="18"/>
              </w:rPr>
              <w:t>1.6 Kg</w:t>
            </w:r>
          </w:p>
        </w:tc>
      </w:tr>
      <w:tr w:rsidR="006B41A9" w:rsidRPr="00863BD5" w14:paraId="2360A539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579FAA99" w14:textId="77777777" w:rsidR="006B41A9" w:rsidRPr="00472B85" w:rsidRDefault="006B41A9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6B41A9" w:rsidRPr="00863BD5" w14:paraId="42417447" w14:textId="77777777" w:rsidTr="006B41A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EDEDED" w:themeFill="accent3" w:themeFillTint="33"/>
          </w:tcPr>
          <w:p w14:paraId="4DAF35ED" w14:textId="77777777" w:rsidR="006B41A9" w:rsidRPr="00472B85" w:rsidRDefault="006B41A9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1559" w:type="dxa"/>
          </w:tcPr>
          <w:p w14:paraId="55B4A41B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126" w:type="dxa"/>
            <w:shd w:val="clear" w:color="auto" w:fill="EDEDED" w:themeFill="accent3" w:themeFillTint="33"/>
          </w:tcPr>
          <w:p w14:paraId="0E0885F0" w14:textId="77777777" w:rsidR="006B41A9" w:rsidRPr="00472B85" w:rsidRDefault="006B41A9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126" w:type="dxa"/>
          </w:tcPr>
          <w:p w14:paraId="780711C4" w14:textId="77777777" w:rsidR="006B41A9" w:rsidRPr="00153052" w:rsidRDefault="006B41A9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54FE419B" w14:textId="63AD5214" w:rsidR="006B41A9" w:rsidRDefault="006B41A9" w:rsidP="006B41A9">
      <w:pPr>
        <w:pStyle w:val="Tabla"/>
      </w:pPr>
      <w:r w:rsidRPr="006B41A9">
        <w:lastRenderedPageBreak/>
        <w:t>Resultados de la determinación de resistencia al rasgado</w:t>
      </w:r>
      <w:r w:rsidRPr="00D524A7">
        <w:t xml:space="preserve"> </w:t>
      </w:r>
    </w:p>
    <w:p w14:paraId="3927C23B" w14:textId="77777777" w:rsidR="006B41A9" w:rsidRPr="00F42E4A" w:rsidRDefault="006B41A9" w:rsidP="006B41A9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6B41A9" w:rsidRPr="00E37126" w14:paraId="30A2CF93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455332FD" w14:textId="77777777" w:rsidR="006B41A9" w:rsidRPr="00E37126" w:rsidRDefault="006B41A9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23D800C8" w14:textId="77777777" w:rsidR="006B41A9" w:rsidRPr="007E6AF1" w:rsidRDefault="006B41A9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146EF72B" w14:textId="378DF921" w:rsidR="006B41A9" w:rsidRPr="005071D4" w:rsidRDefault="006B41A9" w:rsidP="006B41A9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115"/>
        <w:gridCol w:w="1406"/>
        <w:gridCol w:w="1406"/>
        <w:gridCol w:w="1406"/>
      </w:tblGrid>
      <w:tr w:rsidR="005071D4" w:rsidRPr="004C0C39" w14:paraId="07DC3CD2" w14:textId="77777777" w:rsidTr="00507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0" w:type="dxa"/>
            <w:gridSpan w:val="5"/>
          </w:tcPr>
          <w:p w14:paraId="149088C9" w14:textId="6C4A1642" w:rsidR="005071D4" w:rsidRPr="004C0C39" w:rsidRDefault="005071D4" w:rsidP="00C71E94">
            <w:pPr>
              <w:rPr>
                <w:szCs w:val="16"/>
              </w:rPr>
            </w:pPr>
            <w:r w:rsidRPr="005071D4">
              <w:rPr>
                <w:szCs w:val="16"/>
              </w:rPr>
              <w:t>MD</w:t>
            </w:r>
            <w:r w:rsidRPr="005071D4">
              <w:rPr>
                <w:szCs w:val="16"/>
                <w:vertAlign w:val="superscript"/>
              </w:rPr>
              <w:t>1</w:t>
            </w:r>
          </w:p>
        </w:tc>
      </w:tr>
      <w:tr w:rsidR="005071D4" w:rsidRPr="006643ED" w14:paraId="1C184E5E" w14:textId="77777777" w:rsidTr="005071D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F2F2F2" w:themeFill="background1" w:themeFillShade="F2"/>
          </w:tcPr>
          <w:p w14:paraId="3246A87C" w14:textId="29FD0686" w:rsidR="005071D4" w:rsidRPr="00993930" w:rsidRDefault="005071D4" w:rsidP="00C71E94">
            <w:pPr>
              <w:jc w:val="center"/>
              <w:rPr>
                <w:bCs/>
                <w:szCs w:val="16"/>
              </w:rPr>
            </w:pPr>
            <w:r w:rsidRPr="005071D4">
              <w:rPr>
                <w:bCs/>
                <w:szCs w:val="16"/>
              </w:rPr>
              <w:t>Promedio de resistencia al rasgado (</w:t>
            </w:r>
            <w:proofErr w:type="spellStart"/>
            <w:r w:rsidRPr="005071D4">
              <w:rPr>
                <w:bCs/>
                <w:szCs w:val="16"/>
              </w:rPr>
              <w:t>mN</w:t>
            </w:r>
            <w:proofErr w:type="spellEnd"/>
            <w:r w:rsidRPr="005071D4">
              <w:rPr>
                <w:bCs/>
                <w:szCs w:val="16"/>
              </w:rPr>
              <w:t>)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5BBA6AE5" w14:textId="304BF5FB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>Valor mínimo</w:t>
            </w:r>
          </w:p>
        </w:tc>
        <w:tc>
          <w:tcPr>
            <w:tcW w:w="1406" w:type="dxa"/>
            <w:shd w:val="clear" w:color="auto" w:fill="F2F2F2" w:themeFill="background1" w:themeFillShade="F2"/>
          </w:tcPr>
          <w:p w14:paraId="701D601A" w14:textId="77777777" w:rsidR="005071D4" w:rsidRPr="005071D4" w:rsidRDefault="005071D4" w:rsidP="00507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 xml:space="preserve">Valor </w:t>
            </w:r>
          </w:p>
          <w:p w14:paraId="19A3C8D5" w14:textId="31FCAE1F" w:rsidR="005071D4" w:rsidRPr="005071D4" w:rsidRDefault="005071D4" w:rsidP="00507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>máximo</w:t>
            </w:r>
          </w:p>
        </w:tc>
        <w:tc>
          <w:tcPr>
            <w:tcW w:w="1406" w:type="dxa"/>
            <w:shd w:val="clear" w:color="auto" w:fill="F2F2F2" w:themeFill="background1" w:themeFillShade="F2"/>
          </w:tcPr>
          <w:p w14:paraId="3B5C4D99" w14:textId="002F71BB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>Desviación estándar</w:t>
            </w:r>
          </w:p>
        </w:tc>
        <w:tc>
          <w:tcPr>
            <w:tcW w:w="1406" w:type="dxa"/>
            <w:shd w:val="clear" w:color="auto" w:fill="F2F2F2" w:themeFill="background1" w:themeFillShade="F2"/>
          </w:tcPr>
          <w:p w14:paraId="13361034" w14:textId="4025AF3A" w:rsidR="005071D4" w:rsidRPr="00993930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5071D4">
              <w:rPr>
                <w:b/>
                <w:bCs/>
                <w:szCs w:val="16"/>
              </w:rPr>
              <w:t>Espesor (µm)</w:t>
            </w:r>
          </w:p>
        </w:tc>
      </w:tr>
      <w:tr w:rsidR="005071D4" w:rsidRPr="006643ED" w14:paraId="332C1C8F" w14:textId="77777777" w:rsidTr="005071D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FBFBFB"/>
          </w:tcPr>
          <w:p w14:paraId="003D26C4" w14:textId="77777777" w:rsidR="005071D4" w:rsidRPr="005071D4" w:rsidRDefault="005071D4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1115" w:type="dxa"/>
          </w:tcPr>
          <w:p w14:paraId="4504CD59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06" w:type="dxa"/>
          </w:tcPr>
          <w:p w14:paraId="6446A640" w14:textId="77777777" w:rsidR="005071D4" w:rsidRPr="005071D4" w:rsidRDefault="005071D4" w:rsidP="00507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06" w:type="dxa"/>
          </w:tcPr>
          <w:p w14:paraId="0564C217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06" w:type="dxa"/>
          </w:tcPr>
          <w:p w14:paraId="0576A1DC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5C9B4911" w14:textId="769582E7" w:rsidR="005071D4" w:rsidRPr="005071D4" w:rsidRDefault="005071D4" w:rsidP="006B41A9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5071D4" w:rsidRPr="00E37126" w14:paraId="40E46CDD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48A0F538" w14:textId="77777777" w:rsidR="005071D4" w:rsidRPr="00E37126" w:rsidRDefault="005071D4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1EC4A1F" w14:textId="77777777" w:rsidR="005071D4" w:rsidRPr="007E6AF1" w:rsidRDefault="005071D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16313FD1" w14:textId="77777777" w:rsidR="005071D4" w:rsidRPr="005071D4" w:rsidRDefault="005071D4" w:rsidP="005071D4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115"/>
        <w:gridCol w:w="1406"/>
        <w:gridCol w:w="1406"/>
        <w:gridCol w:w="1406"/>
      </w:tblGrid>
      <w:tr w:rsidR="005071D4" w:rsidRPr="004C0C39" w14:paraId="4CBAA0F1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0" w:type="dxa"/>
            <w:gridSpan w:val="5"/>
          </w:tcPr>
          <w:p w14:paraId="7A69ED1E" w14:textId="1C25C0BC" w:rsidR="005071D4" w:rsidRPr="004C0C39" w:rsidRDefault="005071D4" w:rsidP="00C71E94">
            <w:pPr>
              <w:rPr>
                <w:szCs w:val="16"/>
              </w:rPr>
            </w:pPr>
            <w:r>
              <w:rPr>
                <w:szCs w:val="16"/>
              </w:rPr>
              <w:t>T</w:t>
            </w:r>
            <w:r w:rsidRPr="005071D4">
              <w:rPr>
                <w:szCs w:val="16"/>
              </w:rPr>
              <w:t>D</w:t>
            </w:r>
            <w:r>
              <w:rPr>
                <w:szCs w:val="16"/>
                <w:vertAlign w:val="superscript"/>
              </w:rPr>
              <w:t>2</w:t>
            </w:r>
          </w:p>
        </w:tc>
      </w:tr>
      <w:tr w:rsidR="005071D4" w:rsidRPr="006643ED" w14:paraId="057D22A0" w14:textId="77777777" w:rsidTr="00C71E9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F2F2F2" w:themeFill="background1" w:themeFillShade="F2"/>
          </w:tcPr>
          <w:p w14:paraId="2EBD1FEF" w14:textId="77777777" w:rsidR="005071D4" w:rsidRPr="00993930" w:rsidRDefault="005071D4" w:rsidP="00C71E94">
            <w:pPr>
              <w:jc w:val="center"/>
              <w:rPr>
                <w:bCs/>
                <w:szCs w:val="16"/>
              </w:rPr>
            </w:pPr>
            <w:r w:rsidRPr="005071D4">
              <w:rPr>
                <w:bCs/>
                <w:szCs w:val="16"/>
              </w:rPr>
              <w:t>Promedio de resistencia al rasgado (</w:t>
            </w:r>
            <w:proofErr w:type="spellStart"/>
            <w:r w:rsidRPr="005071D4">
              <w:rPr>
                <w:bCs/>
                <w:szCs w:val="16"/>
              </w:rPr>
              <w:t>mN</w:t>
            </w:r>
            <w:proofErr w:type="spellEnd"/>
            <w:r w:rsidRPr="005071D4">
              <w:rPr>
                <w:bCs/>
                <w:szCs w:val="16"/>
              </w:rPr>
              <w:t>)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287EDA42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>Valor mínimo</w:t>
            </w:r>
          </w:p>
        </w:tc>
        <w:tc>
          <w:tcPr>
            <w:tcW w:w="1406" w:type="dxa"/>
            <w:shd w:val="clear" w:color="auto" w:fill="F2F2F2" w:themeFill="background1" w:themeFillShade="F2"/>
          </w:tcPr>
          <w:p w14:paraId="2587E5ED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 xml:space="preserve">Valor </w:t>
            </w:r>
          </w:p>
          <w:p w14:paraId="698C87AB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>máximo</w:t>
            </w:r>
          </w:p>
        </w:tc>
        <w:tc>
          <w:tcPr>
            <w:tcW w:w="1406" w:type="dxa"/>
            <w:shd w:val="clear" w:color="auto" w:fill="F2F2F2" w:themeFill="background1" w:themeFillShade="F2"/>
          </w:tcPr>
          <w:p w14:paraId="4F3D8B67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5071D4">
              <w:rPr>
                <w:b/>
                <w:szCs w:val="16"/>
              </w:rPr>
              <w:t>Desviación estándar</w:t>
            </w:r>
          </w:p>
        </w:tc>
        <w:tc>
          <w:tcPr>
            <w:tcW w:w="1406" w:type="dxa"/>
            <w:shd w:val="clear" w:color="auto" w:fill="F2F2F2" w:themeFill="background1" w:themeFillShade="F2"/>
          </w:tcPr>
          <w:p w14:paraId="0719D7EC" w14:textId="77777777" w:rsidR="005071D4" w:rsidRPr="00993930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5071D4">
              <w:rPr>
                <w:b/>
                <w:bCs/>
                <w:szCs w:val="16"/>
              </w:rPr>
              <w:t>Espesor (µm)</w:t>
            </w:r>
          </w:p>
        </w:tc>
      </w:tr>
      <w:tr w:rsidR="005071D4" w:rsidRPr="006643ED" w14:paraId="5EA625BF" w14:textId="77777777" w:rsidTr="00C71E9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FBFBFB"/>
          </w:tcPr>
          <w:p w14:paraId="2CA5F5D8" w14:textId="77777777" w:rsidR="005071D4" w:rsidRPr="005071D4" w:rsidRDefault="005071D4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1115" w:type="dxa"/>
          </w:tcPr>
          <w:p w14:paraId="75D52F44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06" w:type="dxa"/>
          </w:tcPr>
          <w:p w14:paraId="0E832EB4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06" w:type="dxa"/>
          </w:tcPr>
          <w:p w14:paraId="59A3718D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06" w:type="dxa"/>
          </w:tcPr>
          <w:p w14:paraId="6E4816F8" w14:textId="77777777" w:rsidR="005071D4" w:rsidRPr="005071D4" w:rsidRDefault="005071D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270301C1" w14:textId="77777777" w:rsidR="005071D4" w:rsidRPr="005071D4" w:rsidRDefault="005071D4" w:rsidP="005071D4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5071D4" w:rsidRPr="00C736BA" w14:paraId="0AC89131" w14:textId="77777777" w:rsidTr="00820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41C47658" w14:textId="53EF3182" w:rsidR="005071D4" w:rsidRPr="00C736BA" w:rsidRDefault="005071D4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28FCF17A" w14:textId="77777777" w:rsidR="005071D4" w:rsidRPr="007E6AF1" w:rsidRDefault="005071D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5071D4" w:rsidRPr="00C736BA" w14:paraId="787E5E4B" w14:textId="77777777" w:rsidTr="0082098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4B76BD4C" w14:textId="1A4B39AC" w:rsidR="005071D4" w:rsidRPr="00C736BA" w:rsidRDefault="005071D4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2548E4CD" w14:textId="77777777" w:rsidR="005071D4" w:rsidRPr="007E6AF1" w:rsidRDefault="005071D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5071D4" w:rsidRPr="00C736BA" w14:paraId="23A11557" w14:textId="77777777" w:rsidTr="0082098A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22F44A93" w14:textId="77777777" w:rsidR="005071D4" w:rsidRPr="00C736BA" w:rsidRDefault="005071D4" w:rsidP="00C71E94">
            <w:r w:rsidRPr="00C736BA">
              <w:t>Observaciones</w:t>
            </w:r>
          </w:p>
        </w:tc>
        <w:tc>
          <w:tcPr>
            <w:tcW w:w="3159" w:type="pct"/>
          </w:tcPr>
          <w:p w14:paraId="10DDAF77" w14:textId="77777777" w:rsidR="005071D4" w:rsidRPr="007E6AF1" w:rsidRDefault="005071D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60CBC59C" w14:textId="3836706C" w:rsidR="005071D4" w:rsidRDefault="005071D4" w:rsidP="005071D4">
      <w:pPr>
        <w:ind w:left="708"/>
      </w:pPr>
      <w:r>
        <w:rPr>
          <w:b/>
          <w:bCs/>
        </w:rPr>
        <w:br/>
        <w:t xml:space="preserve">     </w:t>
      </w:r>
      <w:r w:rsidRPr="005071D4">
        <w:rPr>
          <w:b/>
          <w:bCs/>
        </w:rPr>
        <w:t>Notas</w:t>
      </w:r>
      <w:r w:rsidRPr="005071D4">
        <w:t xml:space="preserve">: </w:t>
      </w:r>
      <w:r w:rsidRPr="005071D4">
        <w:rPr>
          <w:vertAlign w:val="superscript"/>
        </w:rPr>
        <w:t>1</w:t>
      </w:r>
      <w:r w:rsidRPr="005071D4">
        <w:t xml:space="preserve">Dirección máquina; </w:t>
      </w:r>
      <w:r w:rsidRPr="005071D4">
        <w:rPr>
          <w:vertAlign w:val="superscript"/>
        </w:rPr>
        <w:t>2</w:t>
      </w:r>
      <w:r w:rsidRPr="005071D4">
        <w:t>Dirección transversal.</w:t>
      </w:r>
    </w:p>
    <w:p w14:paraId="1B83A58F" w14:textId="77777777" w:rsidR="009500BE" w:rsidRPr="005071D4" w:rsidRDefault="009500BE" w:rsidP="005071D4">
      <w:pPr>
        <w:ind w:left="708"/>
      </w:pPr>
    </w:p>
    <w:p w14:paraId="185EB19F" w14:textId="77777777" w:rsidR="000E5284" w:rsidRPr="000E5284" w:rsidRDefault="000E5284" w:rsidP="000E5284">
      <w:pPr>
        <w:pStyle w:val="Prrafodelista"/>
        <w:numPr>
          <w:ilvl w:val="1"/>
          <w:numId w:val="7"/>
        </w:numPr>
        <w:rPr>
          <w:b/>
          <w:bCs/>
        </w:rPr>
      </w:pPr>
      <w:r w:rsidRPr="000E5284">
        <w:rPr>
          <w:b/>
          <w:bCs/>
        </w:rPr>
        <w:t>Determinación de resistencia a la tensión y elongación a la ruptura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709"/>
        <w:gridCol w:w="709"/>
        <w:gridCol w:w="283"/>
        <w:gridCol w:w="2127"/>
        <w:gridCol w:w="425"/>
        <w:gridCol w:w="850"/>
      </w:tblGrid>
      <w:tr w:rsidR="000E5284" w:rsidRPr="00863BD5" w14:paraId="719AA932" w14:textId="77777777" w:rsidTr="000E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7"/>
            <w:shd w:val="clear" w:color="auto" w:fill="D0CECE" w:themeFill="background2" w:themeFillShade="E6"/>
          </w:tcPr>
          <w:p w14:paraId="6665FCA8" w14:textId="77777777" w:rsidR="000E5284" w:rsidRPr="00863BD5" w:rsidRDefault="000E5284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0E5284" w:rsidRPr="00863BD5" w14:paraId="46F35351" w14:textId="77777777" w:rsidTr="000E528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E7E6E6" w:themeFill="background2"/>
          </w:tcPr>
          <w:p w14:paraId="5559E025" w14:textId="77777777" w:rsidR="000E5284" w:rsidRPr="00863BD5" w:rsidRDefault="000E5284" w:rsidP="00C71E94">
            <w:pPr>
              <w:rPr>
                <w:b/>
                <w:bCs/>
                <w:szCs w:val="18"/>
              </w:rPr>
            </w:pPr>
            <w:r w:rsidRPr="006B41A9">
              <w:rPr>
                <w:b/>
                <w:bCs/>
                <w:szCs w:val="18"/>
              </w:rPr>
              <w:t>Fecha de ejecución de ensayo (periodo)</w:t>
            </w:r>
          </w:p>
        </w:tc>
        <w:tc>
          <w:tcPr>
            <w:tcW w:w="4394" w:type="dxa"/>
            <w:gridSpan w:val="5"/>
          </w:tcPr>
          <w:p w14:paraId="7B38A3DD" w14:textId="7D2281CF" w:rsidR="000E5284" w:rsidRPr="00153052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</w:tr>
      <w:tr w:rsidR="000E5284" w:rsidRPr="00863BD5" w14:paraId="4D9BB3D4" w14:textId="77777777" w:rsidTr="000E528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E7E6E6" w:themeFill="background2"/>
          </w:tcPr>
          <w:p w14:paraId="7FD011FB" w14:textId="2D8C5DDC" w:rsidR="000E5284" w:rsidRPr="00472B85" w:rsidRDefault="000E5284" w:rsidP="00C71E94">
            <w:pPr>
              <w:rPr>
                <w:b/>
                <w:bCs/>
                <w:szCs w:val="18"/>
              </w:rPr>
            </w:pPr>
            <w:r w:rsidRPr="000E5284">
              <w:rPr>
                <w:b/>
                <w:bCs/>
                <w:szCs w:val="18"/>
              </w:rPr>
              <w:t>Número de muestras por ensayo</w:t>
            </w:r>
          </w:p>
        </w:tc>
        <w:tc>
          <w:tcPr>
            <w:tcW w:w="992" w:type="dxa"/>
            <w:gridSpan w:val="2"/>
          </w:tcPr>
          <w:p w14:paraId="6C4EB5EE" w14:textId="3425EBC9" w:rsidR="000E5284" w:rsidRPr="00153052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2127" w:type="dxa"/>
            <w:shd w:val="clear" w:color="auto" w:fill="E7E6E6" w:themeFill="background2"/>
          </w:tcPr>
          <w:p w14:paraId="22A64D18" w14:textId="0B216616" w:rsidR="000E5284" w:rsidRPr="00863BD5" w:rsidRDefault="000E528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0E5284">
              <w:rPr>
                <w:b/>
                <w:bCs/>
                <w:szCs w:val="18"/>
              </w:rPr>
              <w:t>Velocidad de ensayo</w:t>
            </w:r>
          </w:p>
        </w:tc>
        <w:tc>
          <w:tcPr>
            <w:tcW w:w="1275" w:type="dxa"/>
            <w:gridSpan w:val="2"/>
          </w:tcPr>
          <w:p w14:paraId="60E85F45" w14:textId="5AC3C719" w:rsidR="000E5284" w:rsidRPr="00153052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E5284">
              <w:rPr>
                <w:szCs w:val="18"/>
              </w:rPr>
              <w:t>500 mm/min</w:t>
            </w:r>
          </w:p>
        </w:tc>
      </w:tr>
      <w:tr w:rsidR="000E5284" w:rsidRPr="00863BD5" w14:paraId="0CB8AC25" w14:textId="77777777" w:rsidTr="000E528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7"/>
            <w:shd w:val="clear" w:color="auto" w:fill="D0CECE" w:themeFill="background2" w:themeFillShade="E6"/>
          </w:tcPr>
          <w:p w14:paraId="694EBD15" w14:textId="77777777" w:rsidR="000E5284" w:rsidRPr="00472B85" w:rsidRDefault="000E5284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0E5284" w:rsidRPr="00863BD5" w14:paraId="152ADA84" w14:textId="77777777" w:rsidTr="000E528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EDEDED" w:themeFill="accent3" w:themeFillTint="33"/>
          </w:tcPr>
          <w:p w14:paraId="23B0AEEE" w14:textId="77777777" w:rsidR="000E5284" w:rsidRPr="00472B85" w:rsidRDefault="000E5284" w:rsidP="000E5284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1418" w:type="dxa"/>
            <w:gridSpan w:val="2"/>
          </w:tcPr>
          <w:p w14:paraId="4C33AFBC" w14:textId="77777777" w:rsidR="000E5284" w:rsidRPr="00153052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2835" w:type="dxa"/>
            <w:gridSpan w:val="3"/>
            <w:shd w:val="clear" w:color="auto" w:fill="EDEDED" w:themeFill="accent3" w:themeFillTint="33"/>
          </w:tcPr>
          <w:p w14:paraId="75E99FE0" w14:textId="77777777" w:rsidR="000E5284" w:rsidRPr="00472B85" w:rsidRDefault="000E5284" w:rsidP="000E52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850" w:type="dxa"/>
          </w:tcPr>
          <w:p w14:paraId="1EA759C0" w14:textId="77777777" w:rsidR="000E5284" w:rsidRPr="00153052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280DC389" w14:textId="107B6B9B" w:rsidR="000E5284" w:rsidRDefault="000E5284" w:rsidP="000E5284">
      <w:pPr>
        <w:pStyle w:val="Tabla"/>
      </w:pPr>
      <w:r w:rsidRPr="000E5284">
        <w:t>Resultados de la determinación de resistencia a la tensión y elongación a la ruptura</w:t>
      </w:r>
      <w:r w:rsidRPr="00D524A7">
        <w:t xml:space="preserve"> </w:t>
      </w:r>
    </w:p>
    <w:p w14:paraId="3313207C" w14:textId="77777777" w:rsidR="000E5284" w:rsidRPr="00F42E4A" w:rsidRDefault="000E5284" w:rsidP="000E5284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0E5284" w:rsidRPr="00E37126" w14:paraId="4EA05145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6973359F" w14:textId="77777777" w:rsidR="000E5284" w:rsidRPr="00E37126" w:rsidRDefault="000E5284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03DCF499" w14:textId="77777777" w:rsidR="000E5284" w:rsidRPr="007E6AF1" w:rsidRDefault="000E528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775AAD0A" w14:textId="77777777" w:rsidR="000E5284" w:rsidRPr="005071D4" w:rsidRDefault="000E5284" w:rsidP="000E5284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1265"/>
        <w:gridCol w:w="1559"/>
        <w:gridCol w:w="1418"/>
        <w:gridCol w:w="1091"/>
      </w:tblGrid>
      <w:tr w:rsidR="000E5284" w:rsidRPr="004C0C39" w14:paraId="4E365DF2" w14:textId="77777777" w:rsidTr="000E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7" w:type="dxa"/>
            <w:gridSpan w:val="5"/>
          </w:tcPr>
          <w:p w14:paraId="6CAD44D4" w14:textId="77777777" w:rsidR="000E5284" w:rsidRPr="004C0C39" w:rsidRDefault="000E5284" w:rsidP="00C71E94">
            <w:pPr>
              <w:rPr>
                <w:szCs w:val="16"/>
              </w:rPr>
            </w:pPr>
            <w:r w:rsidRPr="005071D4">
              <w:rPr>
                <w:szCs w:val="16"/>
              </w:rPr>
              <w:t>MD</w:t>
            </w:r>
            <w:r w:rsidRPr="005071D4">
              <w:rPr>
                <w:szCs w:val="16"/>
                <w:vertAlign w:val="superscript"/>
              </w:rPr>
              <w:t>1</w:t>
            </w:r>
          </w:p>
        </w:tc>
      </w:tr>
      <w:tr w:rsidR="000E5284" w:rsidRPr="006643ED" w14:paraId="689E2716" w14:textId="77777777" w:rsidTr="000E528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shd w:val="clear" w:color="auto" w:fill="F2F2F2" w:themeFill="background1" w:themeFillShade="F2"/>
          </w:tcPr>
          <w:p w14:paraId="16BEDA2B" w14:textId="550B77D7" w:rsidR="000E5284" w:rsidRPr="00993930" w:rsidRDefault="000E5284" w:rsidP="00C71E94">
            <w:pPr>
              <w:jc w:val="center"/>
              <w:rPr>
                <w:bCs/>
                <w:szCs w:val="16"/>
              </w:rPr>
            </w:pPr>
            <w:r w:rsidRPr="000E5284">
              <w:rPr>
                <w:bCs/>
                <w:szCs w:val="16"/>
              </w:rPr>
              <w:t>Fuerza de fluencia tensión a la tensión (MPa)</w:t>
            </w:r>
          </w:p>
        </w:tc>
        <w:tc>
          <w:tcPr>
            <w:tcW w:w="1265" w:type="dxa"/>
            <w:shd w:val="clear" w:color="auto" w:fill="F2F2F2" w:themeFill="background1" w:themeFillShade="F2"/>
          </w:tcPr>
          <w:p w14:paraId="32C46183" w14:textId="5F7A155C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0E5284">
              <w:rPr>
                <w:b/>
                <w:szCs w:val="16"/>
              </w:rPr>
              <w:t>Elongación a la ruptura (%)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F2CE34D" w14:textId="6B556D03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0E5284">
              <w:rPr>
                <w:b/>
                <w:szCs w:val="16"/>
              </w:rPr>
              <w:t>Resistencia a la tensión (MPa)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78190345" w14:textId="17C57BBD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0E5284">
              <w:rPr>
                <w:b/>
                <w:szCs w:val="16"/>
              </w:rPr>
              <w:t>Módulo elástico (MPa)</w:t>
            </w:r>
          </w:p>
        </w:tc>
        <w:tc>
          <w:tcPr>
            <w:tcW w:w="1091" w:type="dxa"/>
            <w:shd w:val="clear" w:color="auto" w:fill="F2F2F2" w:themeFill="background1" w:themeFillShade="F2"/>
          </w:tcPr>
          <w:p w14:paraId="729F6978" w14:textId="4D4D14C6" w:rsidR="000E5284" w:rsidRPr="00993930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0E5284">
              <w:rPr>
                <w:b/>
                <w:bCs/>
                <w:szCs w:val="16"/>
              </w:rPr>
              <w:t>Espesor (mm)</w:t>
            </w:r>
          </w:p>
        </w:tc>
      </w:tr>
      <w:tr w:rsidR="000E5284" w:rsidRPr="006643ED" w14:paraId="231B4C20" w14:textId="77777777" w:rsidTr="000E528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shd w:val="clear" w:color="auto" w:fill="FBFBFB"/>
          </w:tcPr>
          <w:p w14:paraId="164E78FF" w14:textId="77777777" w:rsidR="000E5284" w:rsidRPr="005071D4" w:rsidRDefault="000E5284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1265" w:type="dxa"/>
          </w:tcPr>
          <w:p w14:paraId="5B8487BB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559" w:type="dxa"/>
          </w:tcPr>
          <w:p w14:paraId="0657FA83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18" w:type="dxa"/>
          </w:tcPr>
          <w:p w14:paraId="78322471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091" w:type="dxa"/>
          </w:tcPr>
          <w:p w14:paraId="36ACED60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69442FB4" w14:textId="77777777" w:rsidR="000E5284" w:rsidRPr="005071D4" w:rsidRDefault="000E5284" w:rsidP="000E5284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0E5284" w:rsidRPr="00E37126" w14:paraId="791CDA19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5CF9FBA9" w14:textId="77777777" w:rsidR="000E5284" w:rsidRPr="00E37126" w:rsidRDefault="000E5284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7D386F90" w14:textId="77777777" w:rsidR="000E5284" w:rsidRPr="007E6AF1" w:rsidRDefault="000E528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62E7FBC6" w14:textId="77777777" w:rsidR="000E5284" w:rsidRPr="005071D4" w:rsidRDefault="000E5284" w:rsidP="000E5284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1265"/>
        <w:gridCol w:w="1559"/>
        <w:gridCol w:w="1418"/>
        <w:gridCol w:w="1091"/>
      </w:tblGrid>
      <w:tr w:rsidR="000E5284" w:rsidRPr="004C0C39" w14:paraId="7C0FACC0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07" w:type="dxa"/>
            <w:gridSpan w:val="5"/>
          </w:tcPr>
          <w:p w14:paraId="78B2BD28" w14:textId="0916BC57" w:rsidR="000E5284" w:rsidRPr="004C0C39" w:rsidRDefault="000E5284" w:rsidP="00C71E94">
            <w:pPr>
              <w:rPr>
                <w:szCs w:val="16"/>
              </w:rPr>
            </w:pPr>
            <w:r>
              <w:rPr>
                <w:szCs w:val="16"/>
              </w:rPr>
              <w:t>T</w:t>
            </w:r>
            <w:r w:rsidRPr="005071D4">
              <w:rPr>
                <w:szCs w:val="16"/>
              </w:rPr>
              <w:t>D</w:t>
            </w:r>
            <w:r>
              <w:rPr>
                <w:szCs w:val="16"/>
                <w:vertAlign w:val="superscript"/>
              </w:rPr>
              <w:t>2</w:t>
            </w:r>
          </w:p>
        </w:tc>
      </w:tr>
      <w:tr w:rsidR="000E5284" w:rsidRPr="006643ED" w14:paraId="78FA3C24" w14:textId="77777777" w:rsidTr="00C71E9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shd w:val="clear" w:color="auto" w:fill="F2F2F2" w:themeFill="background1" w:themeFillShade="F2"/>
          </w:tcPr>
          <w:p w14:paraId="00634075" w14:textId="77777777" w:rsidR="000E5284" w:rsidRPr="00993930" w:rsidRDefault="000E5284" w:rsidP="00C71E94">
            <w:pPr>
              <w:jc w:val="center"/>
              <w:rPr>
                <w:bCs/>
                <w:szCs w:val="16"/>
              </w:rPr>
            </w:pPr>
            <w:r w:rsidRPr="000E5284">
              <w:rPr>
                <w:bCs/>
                <w:szCs w:val="16"/>
              </w:rPr>
              <w:t>Fuerza de fluencia tensión a la tensión (MPa)</w:t>
            </w:r>
          </w:p>
        </w:tc>
        <w:tc>
          <w:tcPr>
            <w:tcW w:w="1265" w:type="dxa"/>
            <w:shd w:val="clear" w:color="auto" w:fill="F2F2F2" w:themeFill="background1" w:themeFillShade="F2"/>
          </w:tcPr>
          <w:p w14:paraId="7AAC81F8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0E5284">
              <w:rPr>
                <w:b/>
                <w:szCs w:val="16"/>
              </w:rPr>
              <w:t>Elongación a la ruptura (%)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7031383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0E5284">
              <w:rPr>
                <w:b/>
                <w:szCs w:val="16"/>
              </w:rPr>
              <w:t>Resistencia a la tensión (MPa)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5C105996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  <w:r w:rsidRPr="000E5284">
              <w:rPr>
                <w:b/>
                <w:szCs w:val="16"/>
              </w:rPr>
              <w:t>Módulo elástico (MPa)</w:t>
            </w:r>
          </w:p>
        </w:tc>
        <w:tc>
          <w:tcPr>
            <w:tcW w:w="1091" w:type="dxa"/>
            <w:shd w:val="clear" w:color="auto" w:fill="F2F2F2" w:themeFill="background1" w:themeFillShade="F2"/>
          </w:tcPr>
          <w:p w14:paraId="7A49B6E4" w14:textId="77777777" w:rsidR="000E5284" w:rsidRPr="00993930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0E5284">
              <w:rPr>
                <w:b/>
                <w:bCs/>
                <w:szCs w:val="16"/>
              </w:rPr>
              <w:t>Espesor (mm)</w:t>
            </w:r>
          </w:p>
        </w:tc>
      </w:tr>
      <w:tr w:rsidR="000E5284" w:rsidRPr="006643ED" w14:paraId="45D8A9BC" w14:textId="77777777" w:rsidTr="00C71E9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shd w:val="clear" w:color="auto" w:fill="FBFBFB"/>
          </w:tcPr>
          <w:p w14:paraId="32E21FE6" w14:textId="77777777" w:rsidR="000E5284" w:rsidRPr="005071D4" w:rsidRDefault="000E5284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1265" w:type="dxa"/>
          </w:tcPr>
          <w:p w14:paraId="27EE86E9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559" w:type="dxa"/>
          </w:tcPr>
          <w:p w14:paraId="04BA4FA5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418" w:type="dxa"/>
          </w:tcPr>
          <w:p w14:paraId="7A8E2CDA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1091" w:type="dxa"/>
          </w:tcPr>
          <w:p w14:paraId="3B5BA513" w14:textId="77777777" w:rsidR="000E5284" w:rsidRPr="005071D4" w:rsidRDefault="000E5284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06D60E94" w14:textId="77777777" w:rsidR="000E5284" w:rsidRPr="005071D4" w:rsidRDefault="000E5284" w:rsidP="000E5284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547"/>
        <w:gridCol w:w="4756"/>
      </w:tblGrid>
      <w:tr w:rsidR="000E5284" w:rsidRPr="00C736BA" w14:paraId="1AC8584A" w14:textId="77777777" w:rsidTr="00A57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6B687F17" w14:textId="50337A84" w:rsidR="000E5284" w:rsidRPr="00C736BA" w:rsidRDefault="000E5284" w:rsidP="00C71E94">
            <w:pPr>
              <w:jc w:val="left"/>
            </w:pPr>
            <w:r w:rsidRPr="00C736BA">
              <w:lastRenderedPageBreak/>
              <w:t>Especificaciones del cliente</w:t>
            </w:r>
          </w:p>
        </w:tc>
        <w:tc>
          <w:tcPr>
            <w:tcW w:w="3256" w:type="pct"/>
          </w:tcPr>
          <w:p w14:paraId="22E087D9" w14:textId="77777777" w:rsidR="000E5284" w:rsidRPr="007E6AF1" w:rsidRDefault="000E5284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0E5284" w:rsidRPr="00C736BA" w14:paraId="1A40FCEC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12EFDB2A" w14:textId="61F007B9" w:rsidR="000E5284" w:rsidRPr="00C736BA" w:rsidRDefault="000E5284" w:rsidP="00C71E94">
            <w:r w:rsidRPr="00C736BA">
              <w:t>Declaración de conformidad</w:t>
            </w:r>
          </w:p>
        </w:tc>
        <w:tc>
          <w:tcPr>
            <w:tcW w:w="3256" w:type="pct"/>
          </w:tcPr>
          <w:p w14:paraId="16B78A4A" w14:textId="77777777" w:rsidR="000E5284" w:rsidRPr="007E6AF1" w:rsidRDefault="000E528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0E5284" w:rsidRPr="00C736BA" w14:paraId="0ACEF636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pct"/>
          </w:tcPr>
          <w:p w14:paraId="4A339A83" w14:textId="77777777" w:rsidR="000E5284" w:rsidRPr="00C736BA" w:rsidRDefault="000E5284" w:rsidP="00C71E94">
            <w:r w:rsidRPr="00C736BA">
              <w:t>Observaciones</w:t>
            </w:r>
          </w:p>
        </w:tc>
        <w:tc>
          <w:tcPr>
            <w:tcW w:w="3256" w:type="pct"/>
          </w:tcPr>
          <w:p w14:paraId="38BB76F2" w14:textId="77777777" w:rsidR="000E5284" w:rsidRPr="007E6AF1" w:rsidRDefault="000E5284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40C8365B" w14:textId="77777777" w:rsidR="000E5284" w:rsidRPr="005071D4" w:rsidRDefault="000E5284" w:rsidP="000E5284">
      <w:pPr>
        <w:ind w:left="708"/>
      </w:pPr>
      <w:r>
        <w:rPr>
          <w:b/>
          <w:bCs/>
        </w:rPr>
        <w:br/>
        <w:t xml:space="preserve">     </w:t>
      </w:r>
      <w:r w:rsidRPr="005071D4">
        <w:rPr>
          <w:b/>
          <w:bCs/>
        </w:rPr>
        <w:t>Notas</w:t>
      </w:r>
      <w:r w:rsidRPr="005071D4">
        <w:t xml:space="preserve">: </w:t>
      </w:r>
      <w:r w:rsidRPr="005071D4">
        <w:rPr>
          <w:vertAlign w:val="superscript"/>
        </w:rPr>
        <w:t>1</w:t>
      </w:r>
      <w:r w:rsidRPr="005071D4">
        <w:t xml:space="preserve">Dirección máquina; </w:t>
      </w:r>
      <w:r w:rsidRPr="005071D4">
        <w:rPr>
          <w:vertAlign w:val="superscript"/>
        </w:rPr>
        <w:t>2</w:t>
      </w:r>
      <w:r w:rsidRPr="005071D4">
        <w:t>Dirección transversal.</w:t>
      </w:r>
    </w:p>
    <w:p w14:paraId="5DF05ED7" w14:textId="65215ACB" w:rsidR="000E5284" w:rsidRDefault="000E5284" w:rsidP="006B41A9">
      <w:pPr>
        <w:rPr>
          <w:b/>
          <w:bCs/>
          <w:color w:val="4472C4" w:themeColor="accent1"/>
        </w:rPr>
      </w:pPr>
    </w:p>
    <w:p w14:paraId="7302156F" w14:textId="77777777" w:rsidR="009500BE" w:rsidRPr="009500BE" w:rsidRDefault="009500BE" w:rsidP="009500BE">
      <w:pPr>
        <w:pStyle w:val="Prrafodelista"/>
        <w:numPr>
          <w:ilvl w:val="1"/>
          <w:numId w:val="7"/>
        </w:numPr>
        <w:rPr>
          <w:b/>
          <w:bCs/>
        </w:rPr>
      </w:pPr>
      <w:r w:rsidRPr="009500BE">
        <w:rPr>
          <w:b/>
          <w:bCs/>
        </w:rPr>
        <w:t>Determinación de la resistencia a la carga dinámica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992"/>
        <w:gridCol w:w="709"/>
        <w:gridCol w:w="2551"/>
      </w:tblGrid>
      <w:tr w:rsidR="009500BE" w:rsidRPr="00863BD5" w14:paraId="5854C59D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5"/>
            <w:shd w:val="clear" w:color="auto" w:fill="D0CECE" w:themeFill="background2" w:themeFillShade="E6"/>
          </w:tcPr>
          <w:p w14:paraId="71836208" w14:textId="77777777" w:rsidR="009500BE" w:rsidRPr="00863BD5" w:rsidRDefault="009500BE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9500BE" w:rsidRPr="00863BD5" w14:paraId="2E351CA7" w14:textId="77777777" w:rsidTr="009500B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472E09DA" w14:textId="77777777" w:rsidR="009500BE" w:rsidRPr="00863BD5" w:rsidRDefault="009500BE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268" w:type="dxa"/>
          </w:tcPr>
          <w:p w14:paraId="4C3CC6AA" w14:textId="77777777" w:rsidR="009500BE" w:rsidRPr="00153052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992" w:type="dxa"/>
            <w:shd w:val="clear" w:color="auto" w:fill="E7E6E6" w:themeFill="background2"/>
          </w:tcPr>
          <w:p w14:paraId="529E32C3" w14:textId="5557F219" w:rsidR="009500BE" w:rsidRPr="00863BD5" w:rsidRDefault="009500BE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Masa</w:t>
            </w:r>
          </w:p>
        </w:tc>
        <w:tc>
          <w:tcPr>
            <w:tcW w:w="3260" w:type="dxa"/>
            <w:gridSpan w:val="2"/>
          </w:tcPr>
          <w:p w14:paraId="1A0E35DD" w14:textId="77777777" w:rsidR="009500BE" w:rsidRPr="00153052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9500BE" w:rsidRPr="00863BD5" w14:paraId="05C82D25" w14:textId="77777777" w:rsidTr="009500B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1EDD67AA" w14:textId="0A3050CC" w:rsidR="009500BE" w:rsidRPr="00472B85" w:rsidRDefault="009500BE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Frecuencia</w:t>
            </w:r>
          </w:p>
        </w:tc>
        <w:tc>
          <w:tcPr>
            <w:tcW w:w="2268" w:type="dxa"/>
          </w:tcPr>
          <w:p w14:paraId="2EDEAD11" w14:textId="77777777" w:rsidR="009500BE" w:rsidRPr="00153052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992" w:type="dxa"/>
            <w:shd w:val="clear" w:color="auto" w:fill="E7E6E6" w:themeFill="background2"/>
          </w:tcPr>
          <w:p w14:paraId="2FA22384" w14:textId="77019C45" w:rsidR="009500BE" w:rsidRDefault="009500BE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Tiempo</w:t>
            </w:r>
          </w:p>
        </w:tc>
        <w:tc>
          <w:tcPr>
            <w:tcW w:w="3260" w:type="dxa"/>
            <w:gridSpan w:val="2"/>
          </w:tcPr>
          <w:p w14:paraId="7A395D96" w14:textId="77777777" w:rsidR="009500BE" w:rsidRPr="00153052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9500BE" w:rsidRPr="00863BD5" w14:paraId="7725D88B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5"/>
            <w:shd w:val="clear" w:color="auto" w:fill="D0CECE" w:themeFill="background2" w:themeFillShade="E6"/>
          </w:tcPr>
          <w:p w14:paraId="46990371" w14:textId="77777777" w:rsidR="009500BE" w:rsidRPr="00472B85" w:rsidRDefault="009500BE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9500BE" w:rsidRPr="00863BD5" w14:paraId="591C868C" w14:textId="77777777" w:rsidTr="009500B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01F14C2E" w14:textId="77777777" w:rsidR="009500BE" w:rsidRPr="00472B85" w:rsidRDefault="009500BE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</w:tcPr>
          <w:p w14:paraId="2104219B" w14:textId="77777777" w:rsidR="009500BE" w:rsidRPr="00153052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701" w:type="dxa"/>
            <w:gridSpan w:val="2"/>
            <w:shd w:val="clear" w:color="auto" w:fill="EDEDED" w:themeFill="accent3" w:themeFillTint="33"/>
          </w:tcPr>
          <w:p w14:paraId="368A072F" w14:textId="77777777" w:rsidR="009500BE" w:rsidRPr="00472B85" w:rsidRDefault="009500BE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551" w:type="dxa"/>
          </w:tcPr>
          <w:p w14:paraId="684278AD" w14:textId="77777777" w:rsidR="009500BE" w:rsidRPr="00153052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0B3F1942" w14:textId="2DA53BA6" w:rsidR="009500BE" w:rsidRDefault="009500BE" w:rsidP="009500BE">
      <w:pPr>
        <w:pStyle w:val="Tabla"/>
      </w:pPr>
      <w:r w:rsidRPr="009500BE">
        <w:t>Resultados de la determinación de la resistencia a la carga dinámica</w:t>
      </w:r>
      <w:r w:rsidRPr="00D524A7">
        <w:t xml:space="preserve"> </w:t>
      </w:r>
    </w:p>
    <w:p w14:paraId="0EB8C0B0" w14:textId="77777777" w:rsidR="009500BE" w:rsidRPr="00F42E4A" w:rsidRDefault="009500BE" w:rsidP="009500BE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9500BE" w:rsidRPr="00E37126" w14:paraId="749BD09C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60C4CCE5" w14:textId="77777777" w:rsidR="009500BE" w:rsidRPr="00E37126" w:rsidRDefault="009500BE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78F5466E" w14:textId="77777777" w:rsidR="009500BE" w:rsidRPr="007E6AF1" w:rsidRDefault="009500BE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4BA5163B" w14:textId="4DC4A07F" w:rsidR="009500BE" w:rsidRPr="009500BE" w:rsidRDefault="009500BE" w:rsidP="006B41A9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861"/>
        <w:gridCol w:w="611"/>
        <w:gridCol w:w="2904"/>
      </w:tblGrid>
      <w:tr w:rsidR="009500BE" w:rsidRPr="004C0C39" w14:paraId="193CFA1F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9" w:type="dxa"/>
            <w:gridSpan w:val="4"/>
          </w:tcPr>
          <w:p w14:paraId="4B1900B5" w14:textId="77777777" w:rsidR="009500BE" w:rsidRPr="004C0C39" w:rsidRDefault="009500BE" w:rsidP="00C71E94">
            <w:pPr>
              <w:rPr>
                <w:szCs w:val="16"/>
              </w:rPr>
            </w:pPr>
            <w:r>
              <w:rPr>
                <w:szCs w:val="16"/>
              </w:rPr>
              <w:t>Resultados</w:t>
            </w:r>
          </w:p>
        </w:tc>
      </w:tr>
      <w:tr w:rsidR="009500BE" w:rsidRPr="006643ED" w14:paraId="66BB0CFC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  <w:gridSpan w:val="2"/>
            <w:shd w:val="clear" w:color="auto" w:fill="F2F2F2" w:themeFill="background1" w:themeFillShade="F2"/>
          </w:tcPr>
          <w:p w14:paraId="53542CFC" w14:textId="5651DF04" w:rsidR="009500BE" w:rsidRPr="00993930" w:rsidRDefault="009500BE" w:rsidP="00C71E94">
            <w:pPr>
              <w:jc w:val="center"/>
              <w:rPr>
                <w:bCs/>
                <w:szCs w:val="16"/>
              </w:rPr>
            </w:pPr>
            <w:r w:rsidRPr="009500BE">
              <w:rPr>
                <w:bCs/>
                <w:szCs w:val="16"/>
              </w:rPr>
              <w:t xml:space="preserve">% </w:t>
            </w:r>
            <w:r w:rsidR="00D53E46">
              <w:rPr>
                <w:bCs/>
                <w:szCs w:val="16"/>
              </w:rPr>
              <w:t>R</w:t>
            </w:r>
            <w:r w:rsidRPr="009500BE">
              <w:rPr>
                <w:bCs/>
                <w:szCs w:val="16"/>
              </w:rPr>
              <w:t>uptura</w:t>
            </w:r>
          </w:p>
        </w:tc>
        <w:tc>
          <w:tcPr>
            <w:tcW w:w="3515" w:type="dxa"/>
            <w:gridSpan w:val="2"/>
            <w:shd w:val="clear" w:color="auto" w:fill="F2F2F2" w:themeFill="background1" w:themeFillShade="F2"/>
          </w:tcPr>
          <w:p w14:paraId="5F4EA273" w14:textId="2F13DFD2" w:rsidR="009500BE" w:rsidRPr="00993930" w:rsidRDefault="009500BE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  <w:r w:rsidRPr="009500BE">
              <w:rPr>
                <w:b/>
                <w:bCs/>
                <w:szCs w:val="16"/>
              </w:rPr>
              <w:t>Espesor (µm)</w:t>
            </w:r>
          </w:p>
        </w:tc>
      </w:tr>
      <w:tr w:rsidR="009500BE" w:rsidRPr="006643ED" w14:paraId="6E644955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shd w:val="clear" w:color="auto" w:fill="FBFBFB"/>
          </w:tcPr>
          <w:p w14:paraId="30EE1F60" w14:textId="77777777" w:rsidR="009500BE" w:rsidRPr="00AB7CB7" w:rsidRDefault="009500BE" w:rsidP="00C71E94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472" w:type="dxa"/>
            <w:gridSpan w:val="2"/>
          </w:tcPr>
          <w:p w14:paraId="3A367B12" w14:textId="77777777" w:rsidR="009500BE" w:rsidRPr="00AB7CB7" w:rsidRDefault="009500BE" w:rsidP="00950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16"/>
              </w:rPr>
            </w:pPr>
          </w:p>
        </w:tc>
        <w:tc>
          <w:tcPr>
            <w:tcW w:w="2904" w:type="dxa"/>
          </w:tcPr>
          <w:p w14:paraId="571C292B" w14:textId="77777777" w:rsidR="009500BE" w:rsidRPr="00AB7CB7" w:rsidRDefault="009500BE" w:rsidP="00950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6"/>
              </w:rPr>
            </w:pPr>
          </w:p>
        </w:tc>
      </w:tr>
    </w:tbl>
    <w:p w14:paraId="0B4E04C0" w14:textId="69009143" w:rsidR="009500BE" w:rsidRPr="009500BE" w:rsidRDefault="009500BE" w:rsidP="006B41A9">
      <w:pPr>
        <w:rPr>
          <w:b/>
          <w:bCs/>
          <w:color w:val="4472C4" w:themeColor="accent1"/>
          <w:sz w:val="2"/>
          <w:szCs w:val="2"/>
        </w:rPr>
      </w:pPr>
    </w:p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9500BE" w:rsidRPr="00C736BA" w14:paraId="2A532A17" w14:textId="77777777" w:rsidTr="00A57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7C07515" w14:textId="718BD971" w:rsidR="009500BE" w:rsidRPr="00C736BA" w:rsidRDefault="009500BE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5D5894D9" w14:textId="77777777" w:rsidR="009500BE" w:rsidRPr="007E6AF1" w:rsidRDefault="009500BE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9500BE" w:rsidRPr="00C736BA" w14:paraId="072A4D0A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5382855A" w14:textId="1D21BCC3" w:rsidR="009500BE" w:rsidRPr="00C736BA" w:rsidRDefault="009500BE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5142B518" w14:textId="77777777" w:rsidR="009500BE" w:rsidRPr="007E6AF1" w:rsidRDefault="009500BE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9500BE" w:rsidRPr="00C736BA" w14:paraId="6C9A0F44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60FCC5ED" w14:textId="3253504B" w:rsidR="009500BE" w:rsidRPr="00C736BA" w:rsidRDefault="009500BE" w:rsidP="00C71E94">
            <w:r w:rsidRPr="009500BE">
              <w:t>Desviación estándar total</w:t>
            </w:r>
          </w:p>
        </w:tc>
        <w:tc>
          <w:tcPr>
            <w:tcW w:w="3159" w:type="pct"/>
          </w:tcPr>
          <w:p w14:paraId="5C420A82" w14:textId="77777777" w:rsidR="009500BE" w:rsidRPr="007E6AF1" w:rsidRDefault="009500BE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9500BE" w:rsidRPr="00C736BA" w14:paraId="067F7A6A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7CDA1AA6" w14:textId="77777777" w:rsidR="009500BE" w:rsidRPr="00C736BA" w:rsidRDefault="009500BE" w:rsidP="00C71E94">
            <w:r w:rsidRPr="00C736BA">
              <w:t>Observaciones</w:t>
            </w:r>
          </w:p>
        </w:tc>
        <w:tc>
          <w:tcPr>
            <w:tcW w:w="3159" w:type="pct"/>
          </w:tcPr>
          <w:p w14:paraId="563D3DFA" w14:textId="77777777" w:rsidR="009500BE" w:rsidRPr="007E6AF1" w:rsidRDefault="009500BE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55D1AC01" w14:textId="413C23B7" w:rsidR="009500BE" w:rsidRDefault="009500BE" w:rsidP="006B41A9">
      <w:pPr>
        <w:rPr>
          <w:b/>
          <w:bCs/>
          <w:color w:val="4472C4" w:themeColor="accent1"/>
        </w:rPr>
      </w:pPr>
    </w:p>
    <w:sdt>
      <w:sdtPr>
        <w:rPr>
          <w:b/>
          <w:bCs/>
          <w:color w:val="4472C4" w:themeColor="accent1"/>
        </w:rPr>
        <w:id w:val="515514068"/>
        <w:showingPlcHdr/>
        <w:picture/>
      </w:sdtPr>
      <w:sdtEndPr/>
      <w:sdtContent>
        <w:p w14:paraId="3B32EE7C" w14:textId="25D49E03" w:rsidR="009500BE" w:rsidRDefault="009500BE" w:rsidP="009500BE">
          <w:pPr>
            <w:jc w:val="center"/>
            <w:rPr>
              <w:b/>
              <w:bCs/>
              <w:color w:val="4472C4" w:themeColor="accent1"/>
            </w:rPr>
          </w:pPr>
          <w:r>
            <w:rPr>
              <w:b/>
              <w:bCs/>
              <w:noProof/>
              <w:color w:val="4472C4" w:themeColor="accent1"/>
            </w:rPr>
            <w:drawing>
              <wp:inline distT="0" distB="0" distL="0" distR="0" wp14:anchorId="0A46C9B8" wp14:editId="3A0623D4">
                <wp:extent cx="1906270" cy="190627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6270" cy="190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277B769F" w14:textId="4B68DC49" w:rsidR="009500BE" w:rsidRDefault="009500BE" w:rsidP="009500BE">
      <w:pPr>
        <w:rPr>
          <w:sz w:val="14"/>
          <w:szCs w:val="12"/>
        </w:rPr>
      </w:pPr>
      <w:r w:rsidRPr="00D82908">
        <w:rPr>
          <w:sz w:val="14"/>
          <w:szCs w:val="12"/>
        </w:rPr>
        <w:t>LSE</w:t>
      </w:r>
      <w:r w:rsidRPr="00D82908">
        <w:rPr>
          <w:sz w:val="14"/>
          <w:szCs w:val="12"/>
          <w:vertAlign w:val="superscript"/>
        </w:rPr>
        <w:t xml:space="preserve">3 </w:t>
      </w:r>
      <w:r w:rsidRPr="00D82908">
        <w:rPr>
          <w:sz w:val="14"/>
          <w:szCs w:val="12"/>
        </w:rPr>
        <w:t>Límite superior de especificación</w:t>
      </w:r>
    </w:p>
    <w:p w14:paraId="3E4DBB2A" w14:textId="7B02B02D" w:rsidR="009500BE" w:rsidRDefault="009500BE" w:rsidP="009500BE">
      <w:pPr>
        <w:jc w:val="center"/>
        <w:rPr>
          <w:b/>
          <w:bCs/>
          <w:color w:val="4472C4" w:themeColor="accent1"/>
        </w:rPr>
      </w:pPr>
      <w:r w:rsidRPr="009500BE">
        <w:rPr>
          <w:b/>
          <w:bCs/>
          <w:color w:val="4472C4" w:themeColor="accent1"/>
        </w:rPr>
        <w:t>Gráfica 2. Determinación resistencia a la carga dinámica.</w:t>
      </w:r>
    </w:p>
    <w:p w14:paraId="312DBB5D" w14:textId="58B963BD" w:rsidR="002912B2" w:rsidRDefault="002912B2" w:rsidP="009500BE">
      <w:pPr>
        <w:jc w:val="center"/>
        <w:rPr>
          <w:b/>
          <w:bCs/>
          <w:color w:val="4472C4" w:themeColor="accent1"/>
        </w:rPr>
      </w:pPr>
    </w:p>
    <w:p w14:paraId="5B341EC7" w14:textId="77777777" w:rsidR="00A577C7" w:rsidRPr="009500BE" w:rsidRDefault="00A577C7" w:rsidP="009500BE">
      <w:pPr>
        <w:jc w:val="center"/>
        <w:rPr>
          <w:b/>
          <w:bCs/>
          <w:color w:val="4472C4" w:themeColor="accent1"/>
        </w:rPr>
      </w:pPr>
    </w:p>
    <w:p w14:paraId="3F66E0F1" w14:textId="1E9378DF" w:rsidR="00D53E46" w:rsidRPr="009500BE" w:rsidRDefault="00D53E46" w:rsidP="00D53E46">
      <w:pPr>
        <w:pStyle w:val="Prrafodelista"/>
        <w:numPr>
          <w:ilvl w:val="1"/>
          <w:numId w:val="7"/>
        </w:numPr>
        <w:rPr>
          <w:b/>
          <w:bCs/>
        </w:rPr>
      </w:pPr>
      <w:r w:rsidRPr="00D53E46">
        <w:rPr>
          <w:b/>
          <w:bCs/>
        </w:rPr>
        <w:lastRenderedPageBreak/>
        <w:t>Determinación de la resistencia al impacto</w:t>
      </w: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1701"/>
        <w:gridCol w:w="2551"/>
      </w:tblGrid>
      <w:tr w:rsidR="00D53E46" w:rsidRPr="00863BD5" w14:paraId="70A06031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190F0786" w14:textId="77777777" w:rsidR="00D53E46" w:rsidRPr="00863BD5" w:rsidRDefault="00D53E46" w:rsidP="00C71E94">
            <w:pPr>
              <w:rPr>
                <w:szCs w:val="18"/>
              </w:rPr>
            </w:pPr>
            <w:r w:rsidRPr="00863BD5">
              <w:rPr>
                <w:szCs w:val="18"/>
              </w:rPr>
              <w:t>Condiciones</w:t>
            </w:r>
            <w:r>
              <w:rPr>
                <w:szCs w:val="18"/>
              </w:rPr>
              <w:t xml:space="preserve"> de ensayo</w:t>
            </w:r>
          </w:p>
        </w:tc>
      </w:tr>
      <w:tr w:rsidR="00D53E46" w:rsidRPr="00863BD5" w14:paraId="418BCAD5" w14:textId="77777777" w:rsidTr="00D53E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</w:tcPr>
          <w:p w14:paraId="539720B3" w14:textId="77777777" w:rsidR="00D53E46" w:rsidRPr="00863BD5" w:rsidRDefault="00D53E46" w:rsidP="00C71E94">
            <w:pPr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Fecha de ejecución</w:t>
            </w:r>
            <w:r>
              <w:rPr>
                <w:b/>
                <w:bCs/>
                <w:szCs w:val="18"/>
              </w:rPr>
              <w:t xml:space="preserve"> </w:t>
            </w:r>
            <w:r>
              <w:rPr>
                <w:b/>
                <w:bCs/>
                <w:szCs w:val="18"/>
              </w:rPr>
              <w:br/>
            </w:r>
            <w:r w:rsidRPr="00472B85">
              <w:rPr>
                <w:b/>
                <w:bCs/>
                <w:szCs w:val="18"/>
              </w:rPr>
              <w:t>de ensayo (periodo)</w:t>
            </w:r>
          </w:p>
        </w:tc>
        <w:tc>
          <w:tcPr>
            <w:tcW w:w="2268" w:type="dxa"/>
          </w:tcPr>
          <w:p w14:paraId="67CE5841" w14:textId="77777777" w:rsidR="00D53E46" w:rsidRPr="00153052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153052">
              <w:rPr>
                <w:szCs w:val="18"/>
              </w:rPr>
              <w:t>DD/MM/AAAA</w:t>
            </w:r>
          </w:p>
        </w:tc>
        <w:tc>
          <w:tcPr>
            <w:tcW w:w="1701" w:type="dxa"/>
            <w:shd w:val="clear" w:color="auto" w:fill="E7E6E6" w:themeFill="background2"/>
          </w:tcPr>
          <w:p w14:paraId="721C9EA9" w14:textId="21A71574" w:rsidR="00D53E46" w:rsidRPr="00863BD5" w:rsidRDefault="00D53E46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 w:rsidRPr="00D53E46">
              <w:rPr>
                <w:b/>
                <w:bCs/>
                <w:szCs w:val="18"/>
              </w:rPr>
              <w:t>Método usado</w:t>
            </w:r>
          </w:p>
        </w:tc>
        <w:tc>
          <w:tcPr>
            <w:tcW w:w="2551" w:type="dxa"/>
          </w:tcPr>
          <w:p w14:paraId="4EFFAC8F" w14:textId="77777777" w:rsidR="00D53E46" w:rsidRPr="00153052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D53E46" w:rsidRPr="00863BD5" w14:paraId="312CB228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shd w:val="clear" w:color="auto" w:fill="D0CECE" w:themeFill="background2" w:themeFillShade="E6"/>
          </w:tcPr>
          <w:p w14:paraId="5FAAA945" w14:textId="77777777" w:rsidR="00D53E46" w:rsidRPr="00472B85" w:rsidRDefault="00D53E46" w:rsidP="00C71E94">
            <w:pPr>
              <w:jc w:val="center"/>
              <w:rPr>
                <w:b/>
                <w:bCs/>
                <w:szCs w:val="18"/>
              </w:rPr>
            </w:pPr>
            <w:r w:rsidRPr="00472B85">
              <w:rPr>
                <w:b/>
                <w:bCs/>
                <w:szCs w:val="18"/>
              </w:rPr>
              <w:t>Condiciones ambientales</w:t>
            </w:r>
          </w:p>
        </w:tc>
      </w:tr>
      <w:tr w:rsidR="00D53E46" w:rsidRPr="00863BD5" w14:paraId="0C01A484" w14:textId="77777777" w:rsidTr="00C71E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DEDED" w:themeFill="accent3" w:themeFillTint="33"/>
          </w:tcPr>
          <w:p w14:paraId="1ABB6633" w14:textId="77777777" w:rsidR="00D53E46" w:rsidRPr="00472B85" w:rsidRDefault="00D53E46" w:rsidP="00C71E94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Temperatura</w:t>
            </w:r>
          </w:p>
        </w:tc>
        <w:tc>
          <w:tcPr>
            <w:tcW w:w="2268" w:type="dxa"/>
          </w:tcPr>
          <w:p w14:paraId="224C78D0" w14:textId="77777777" w:rsidR="00D53E46" w:rsidRPr="00153052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°C</w:t>
            </w:r>
          </w:p>
        </w:tc>
        <w:tc>
          <w:tcPr>
            <w:tcW w:w="1701" w:type="dxa"/>
            <w:shd w:val="clear" w:color="auto" w:fill="EDEDED" w:themeFill="accent3" w:themeFillTint="33"/>
          </w:tcPr>
          <w:p w14:paraId="6AC38592" w14:textId="77777777" w:rsidR="00D53E46" w:rsidRPr="00472B85" w:rsidRDefault="00D53E46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Humedad relativa</w:t>
            </w:r>
          </w:p>
        </w:tc>
        <w:tc>
          <w:tcPr>
            <w:tcW w:w="2551" w:type="dxa"/>
          </w:tcPr>
          <w:p w14:paraId="69E83337" w14:textId="77777777" w:rsidR="00D53E46" w:rsidRPr="00153052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37126">
              <w:rPr>
                <w:szCs w:val="18"/>
              </w:rPr>
              <w:t>%</w:t>
            </w:r>
          </w:p>
        </w:tc>
      </w:tr>
    </w:tbl>
    <w:p w14:paraId="4AF0B972" w14:textId="6C26DFC6" w:rsidR="00D53E46" w:rsidRDefault="00D53E46" w:rsidP="00D53E46">
      <w:pPr>
        <w:pStyle w:val="Tabla"/>
      </w:pPr>
      <w:r w:rsidRPr="00D53E46">
        <w:t>Resultados experimentales para la determinación de la resistencia al impacto</w:t>
      </w:r>
      <w:r w:rsidRPr="00D524A7">
        <w:t xml:space="preserve"> </w:t>
      </w:r>
    </w:p>
    <w:p w14:paraId="1007351D" w14:textId="77777777" w:rsidR="00D53E46" w:rsidRPr="00F42E4A" w:rsidRDefault="00D53E46" w:rsidP="00D53E46">
      <w:pPr>
        <w:pStyle w:val="Tabla"/>
        <w:numPr>
          <w:ilvl w:val="0"/>
          <w:numId w:val="0"/>
        </w:numPr>
        <w:ind w:left="714" w:hanging="357"/>
        <w:jc w:val="left"/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</w:tblGrid>
      <w:tr w:rsidR="00D53E46" w:rsidRPr="00E37126" w14:paraId="0E4936A5" w14:textId="77777777" w:rsidTr="00C7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2CC" w:themeFill="accent4" w:themeFillTint="33"/>
          </w:tcPr>
          <w:p w14:paraId="7F8D662F" w14:textId="77777777" w:rsidR="00D53E46" w:rsidRPr="00E37126" w:rsidRDefault="00D53E46" w:rsidP="00C71E94">
            <w:r w:rsidRPr="00E37126">
              <w:t>ID interno de la muestra</w:t>
            </w:r>
          </w:p>
        </w:tc>
        <w:tc>
          <w:tcPr>
            <w:tcW w:w="1701" w:type="dxa"/>
            <w:shd w:val="clear" w:color="auto" w:fill="FFFFFF" w:themeFill="background1"/>
          </w:tcPr>
          <w:p w14:paraId="6E96124E" w14:textId="77777777" w:rsidR="00D53E46" w:rsidRPr="007E6AF1" w:rsidRDefault="00D53E46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68BEA032" w14:textId="600D211A" w:rsidR="009500BE" w:rsidRPr="00D53E46" w:rsidRDefault="009500BE" w:rsidP="00D53E46">
      <w:pPr>
        <w:rPr>
          <w:sz w:val="2"/>
          <w:szCs w:val="2"/>
        </w:rPr>
      </w:pPr>
    </w:p>
    <w:tbl>
      <w:tblPr>
        <w:tblStyle w:val="Estilo2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418"/>
      </w:tblGrid>
      <w:tr w:rsidR="00D53E46" w:rsidRPr="00E37126" w14:paraId="57A74808" w14:textId="77777777" w:rsidTr="00D53E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DEDED" w:themeFill="accent3" w:themeFillTint="33"/>
          </w:tcPr>
          <w:p w14:paraId="295DD53C" w14:textId="677CDFC0" w:rsidR="00D53E46" w:rsidRPr="00E37126" w:rsidRDefault="00D53E46" w:rsidP="00C71E94">
            <w:r>
              <w:t>Peso de falla al impacto (g)</w:t>
            </w:r>
          </w:p>
        </w:tc>
        <w:tc>
          <w:tcPr>
            <w:tcW w:w="1418" w:type="dxa"/>
            <w:shd w:val="clear" w:color="auto" w:fill="FFFFFF" w:themeFill="background1"/>
          </w:tcPr>
          <w:p w14:paraId="0FCA1C2B" w14:textId="77777777" w:rsidR="00D53E46" w:rsidRPr="007E6AF1" w:rsidRDefault="00D53E46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72BBCABE" w14:textId="34D02701" w:rsidR="00D53E46" w:rsidRDefault="00D53E46" w:rsidP="00D53E46"/>
    <w:tbl>
      <w:tblPr>
        <w:tblStyle w:val="Estilo1"/>
        <w:tblW w:w="4136" w:type="pct"/>
        <w:jc w:val="center"/>
        <w:tblLook w:val="04A0" w:firstRow="1" w:lastRow="0" w:firstColumn="1" w:lastColumn="0" w:noHBand="0" w:noVBand="1"/>
      </w:tblPr>
      <w:tblGrid>
        <w:gridCol w:w="2689"/>
        <w:gridCol w:w="4614"/>
      </w:tblGrid>
      <w:tr w:rsidR="00D53E46" w:rsidRPr="00C736BA" w14:paraId="6502C559" w14:textId="77777777" w:rsidTr="00A57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15B1AD7C" w14:textId="77777777" w:rsidR="00D53E46" w:rsidRPr="00C736BA" w:rsidRDefault="00D53E46" w:rsidP="00C71E94">
            <w:pPr>
              <w:jc w:val="left"/>
            </w:pPr>
            <w:r w:rsidRPr="00C736BA">
              <w:t>Especificaciones del cliente</w:t>
            </w:r>
          </w:p>
        </w:tc>
        <w:tc>
          <w:tcPr>
            <w:tcW w:w="3159" w:type="pct"/>
          </w:tcPr>
          <w:p w14:paraId="5C5932E8" w14:textId="77777777" w:rsidR="00D53E46" w:rsidRPr="007E6AF1" w:rsidRDefault="00D53E46" w:rsidP="00C71E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  <w:tr w:rsidR="00D53E46" w:rsidRPr="00C736BA" w14:paraId="6718C4B4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3659C3B8" w14:textId="77777777" w:rsidR="00D53E46" w:rsidRPr="00C736BA" w:rsidRDefault="00D53E46" w:rsidP="00C71E94">
            <w:r w:rsidRPr="00C736BA">
              <w:t>Declaración de conformidad</w:t>
            </w:r>
          </w:p>
        </w:tc>
        <w:tc>
          <w:tcPr>
            <w:tcW w:w="3159" w:type="pct"/>
          </w:tcPr>
          <w:p w14:paraId="2CB64243" w14:textId="77777777" w:rsidR="00D53E46" w:rsidRPr="007E6AF1" w:rsidRDefault="00D53E46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D53E46" w:rsidRPr="00C736BA" w14:paraId="101CE63A" w14:textId="77777777" w:rsidTr="00A577C7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pct"/>
          </w:tcPr>
          <w:p w14:paraId="2C282ACC" w14:textId="77777777" w:rsidR="00D53E46" w:rsidRPr="00C736BA" w:rsidRDefault="00D53E46" w:rsidP="00C71E94">
            <w:r w:rsidRPr="00C736BA">
              <w:t>Observaciones</w:t>
            </w:r>
          </w:p>
        </w:tc>
        <w:tc>
          <w:tcPr>
            <w:tcW w:w="3159" w:type="pct"/>
          </w:tcPr>
          <w:p w14:paraId="1BFE9167" w14:textId="77777777" w:rsidR="00D53E46" w:rsidRPr="007E6AF1" w:rsidRDefault="00D53E46" w:rsidP="00C71E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30750E48" w14:textId="3A0E3424" w:rsidR="00D53E46" w:rsidRPr="00D53E46" w:rsidRDefault="00D53E46" w:rsidP="00D53E46">
      <w:pPr>
        <w:rPr>
          <w:sz w:val="2"/>
          <w:szCs w:val="2"/>
        </w:rPr>
      </w:pPr>
    </w:p>
    <w:tbl>
      <w:tblPr>
        <w:tblStyle w:val="Estilo1"/>
        <w:tblpPr w:leftFromText="141" w:rightFromText="141" w:vertAnchor="text" w:horzAnchor="margin" w:tblpXSpec="center" w:tblpY="270"/>
        <w:tblW w:w="10588" w:type="dxa"/>
        <w:tblLook w:val="04A0" w:firstRow="1" w:lastRow="0" w:firstColumn="1" w:lastColumn="0" w:noHBand="0" w:noVBand="1"/>
      </w:tblPr>
      <w:tblGrid>
        <w:gridCol w:w="3776"/>
        <w:gridCol w:w="3180"/>
        <w:gridCol w:w="3632"/>
      </w:tblGrid>
      <w:tr w:rsidR="00D53E46" w:rsidRPr="000D4762" w14:paraId="1273DE01" w14:textId="77777777" w:rsidTr="00D53E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6" w:type="dxa"/>
          </w:tcPr>
          <w:p w14:paraId="02F709E7" w14:textId="77777777" w:rsidR="00D53E46" w:rsidRPr="000D4762" w:rsidRDefault="00D53E46" w:rsidP="00C71E94">
            <w:pPr>
              <w:tabs>
                <w:tab w:val="left" w:pos="990"/>
              </w:tabs>
              <w:rPr>
                <w:rFonts w:cs="Arial"/>
                <w:szCs w:val="20"/>
              </w:rPr>
            </w:pPr>
            <w:r w:rsidRPr="000D4762">
              <w:rPr>
                <w:rFonts w:cs="Arial"/>
                <w:szCs w:val="20"/>
              </w:rPr>
              <w:t>Realizó</w:t>
            </w:r>
          </w:p>
        </w:tc>
        <w:tc>
          <w:tcPr>
            <w:tcW w:w="3180" w:type="dxa"/>
            <w:shd w:val="clear" w:color="auto" w:fill="D9D9D9" w:themeFill="background1" w:themeFillShade="D9"/>
          </w:tcPr>
          <w:p w14:paraId="5A438A2E" w14:textId="77777777" w:rsidR="00D53E46" w:rsidRPr="000D4762" w:rsidRDefault="00D53E46" w:rsidP="00C71E94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0D4762">
              <w:rPr>
                <w:rFonts w:cs="Arial"/>
                <w:szCs w:val="20"/>
              </w:rPr>
              <w:t>Revisó</w:t>
            </w:r>
          </w:p>
        </w:tc>
        <w:tc>
          <w:tcPr>
            <w:tcW w:w="3632" w:type="dxa"/>
            <w:shd w:val="clear" w:color="auto" w:fill="D9D9D9" w:themeFill="background1" w:themeFillShade="D9"/>
          </w:tcPr>
          <w:p w14:paraId="6C18E771" w14:textId="77777777" w:rsidR="00D53E46" w:rsidRPr="000D4762" w:rsidRDefault="00D53E46" w:rsidP="00C71E94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0"/>
              </w:rPr>
            </w:pPr>
            <w:r w:rsidRPr="000D4762">
              <w:rPr>
                <w:rFonts w:cs="Arial"/>
                <w:szCs w:val="20"/>
              </w:rPr>
              <w:t>Aprobó</w:t>
            </w:r>
          </w:p>
        </w:tc>
      </w:tr>
      <w:tr w:rsidR="00D53E46" w:rsidRPr="000D4762" w14:paraId="74BFA626" w14:textId="77777777" w:rsidTr="00D53E46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6" w:type="dxa"/>
            <w:shd w:val="clear" w:color="auto" w:fill="auto"/>
          </w:tcPr>
          <w:p w14:paraId="02187AE6" w14:textId="77777777" w:rsidR="00D53E46" w:rsidRPr="000D4762" w:rsidRDefault="00D53E46" w:rsidP="00C71E94">
            <w:pPr>
              <w:tabs>
                <w:tab w:val="left" w:pos="990"/>
              </w:tabs>
              <w:jc w:val="center"/>
              <w:rPr>
                <w:rFonts w:cs="Arial"/>
                <w:bCs/>
                <w:szCs w:val="20"/>
              </w:rPr>
            </w:pPr>
          </w:p>
          <w:p w14:paraId="002F7551" w14:textId="77777777" w:rsidR="00D53E46" w:rsidRPr="000D4762" w:rsidRDefault="00D53E46" w:rsidP="00C71E94">
            <w:pPr>
              <w:tabs>
                <w:tab w:val="left" w:pos="990"/>
              </w:tabs>
              <w:jc w:val="center"/>
              <w:rPr>
                <w:rFonts w:cs="Arial"/>
                <w:bCs/>
                <w:szCs w:val="20"/>
              </w:rPr>
            </w:pPr>
          </w:p>
          <w:p w14:paraId="37B45AE7" w14:textId="77777777" w:rsidR="00D53E46" w:rsidRPr="000D4762" w:rsidRDefault="00D53E46" w:rsidP="00C71E94">
            <w:pPr>
              <w:jc w:val="center"/>
              <w:rPr>
                <w:rFonts w:cs="Arial"/>
                <w:bCs/>
                <w:szCs w:val="20"/>
              </w:rPr>
            </w:pPr>
          </w:p>
          <w:p w14:paraId="1D101C6B" w14:textId="77777777" w:rsidR="00D53E46" w:rsidRDefault="00D53E46" w:rsidP="00C71E94">
            <w:pPr>
              <w:jc w:val="center"/>
              <w:rPr>
                <w:rFonts w:cs="Arial"/>
                <w:bCs/>
                <w:szCs w:val="20"/>
              </w:rPr>
            </w:pPr>
          </w:p>
          <w:p w14:paraId="0E1EE98D" w14:textId="77777777" w:rsidR="00D53E46" w:rsidRPr="000D4762" w:rsidRDefault="00D53E46" w:rsidP="00C71E94">
            <w:pPr>
              <w:jc w:val="center"/>
              <w:rPr>
                <w:rFonts w:cs="Arial"/>
                <w:bCs/>
                <w:szCs w:val="20"/>
              </w:rPr>
            </w:pPr>
          </w:p>
          <w:p w14:paraId="52F26DEF" w14:textId="77777777" w:rsidR="00D53E46" w:rsidRDefault="00D53E46" w:rsidP="00C71E94">
            <w:pPr>
              <w:jc w:val="center"/>
              <w:rPr>
                <w:rFonts w:cs="Arial"/>
                <w:szCs w:val="20"/>
              </w:rPr>
            </w:pPr>
          </w:p>
          <w:p w14:paraId="39704E01" w14:textId="77777777" w:rsidR="00D53E46" w:rsidRPr="000D4762" w:rsidRDefault="00D53E46" w:rsidP="00C71E94">
            <w:pPr>
              <w:jc w:val="center"/>
              <w:rPr>
                <w:rFonts w:cs="Arial"/>
                <w:bCs/>
                <w:szCs w:val="20"/>
              </w:rPr>
            </w:pPr>
            <w:r w:rsidRPr="000D4762">
              <w:rPr>
                <w:rFonts w:cs="Arial"/>
                <w:szCs w:val="20"/>
              </w:rPr>
              <w:t>IBT</w:t>
            </w:r>
            <w:r>
              <w:rPr>
                <w:rFonts w:cs="Arial"/>
                <w:szCs w:val="20"/>
              </w:rPr>
              <w:t>.</w:t>
            </w:r>
            <w:r w:rsidRPr="000D4762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Emmanuel Hernández Rodríguez</w:t>
            </w:r>
          </w:p>
          <w:p w14:paraId="246D5096" w14:textId="77777777" w:rsidR="00D53E46" w:rsidRPr="000D4762" w:rsidRDefault="00D53E46" w:rsidP="00C71E94">
            <w:pPr>
              <w:jc w:val="center"/>
              <w:rPr>
                <w:rFonts w:cs="Arial"/>
                <w:szCs w:val="20"/>
              </w:rPr>
            </w:pPr>
            <w:r w:rsidRPr="000D4762">
              <w:rPr>
                <w:rFonts w:cs="Arial"/>
                <w:szCs w:val="20"/>
              </w:rPr>
              <w:t>Nombre y firma</w:t>
            </w:r>
          </w:p>
        </w:tc>
        <w:tc>
          <w:tcPr>
            <w:tcW w:w="3180" w:type="dxa"/>
            <w:shd w:val="clear" w:color="auto" w:fill="auto"/>
          </w:tcPr>
          <w:p w14:paraId="10B94444" w14:textId="77777777" w:rsidR="00D53E46" w:rsidRPr="00D53E46" w:rsidRDefault="00D53E46" w:rsidP="00C71E94">
            <w:pPr>
              <w:tabs>
                <w:tab w:val="left" w:pos="9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2E7C99E7" w14:textId="77777777" w:rsidR="00D53E46" w:rsidRPr="00D53E46" w:rsidRDefault="00D53E46" w:rsidP="00C71E94">
            <w:pPr>
              <w:tabs>
                <w:tab w:val="left" w:pos="9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7D290B68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2AA7827A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77455929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3A7A67BD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04EAA298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  <w:r w:rsidRPr="00D53E46">
              <w:rPr>
                <w:rFonts w:cs="Arial"/>
                <w:b/>
                <w:bCs/>
                <w:szCs w:val="20"/>
              </w:rPr>
              <w:t>Dra. Adriana Reyes Mayer</w:t>
            </w:r>
          </w:p>
          <w:p w14:paraId="386C4808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  <w:r w:rsidRPr="00D53E46">
              <w:rPr>
                <w:rFonts w:cs="Arial"/>
                <w:b/>
                <w:bCs/>
                <w:szCs w:val="20"/>
              </w:rPr>
              <w:t>Nombre y firma</w:t>
            </w:r>
          </w:p>
        </w:tc>
        <w:tc>
          <w:tcPr>
            <w:tcW w:w="3632" w:type="dxa"/>
            <w:shd w:val="clear" w:color="auto" w:fill="auto"/>
          </w:tcPr>
          <w:p w14:paraId="2D143832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7BBC8F1B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0BCB00D0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05EAE4BD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1F55CA7A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39457D6B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</w:p>
          <w:p w14:paraId="39E93635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  <w:r w:rsidRPr="00D53E46">
              <w:rPr>
                <w:rFonts w:cs="Arial"/>
                <w:b/>
                <w:bCs/>
                <w:szCs w:val="20"/>
              </w:rPr>
              <w:t>I.Q. Martha Marcela Paredes Pérez</w:t>
            </w:r>
          </w:p>
          <w:p w14:paraId="42D15BE8" w14:textId="77777777" w:rsidR="00D53E46" w:rsidRPr="00D53E46" w:rsidRDefault="00D53E46" w:rsidP="00C71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Cs w:val="20"/>
              </w:rPr>
            </w:pPr>
            <w:r w:rsidRPr="00D53E46">
              <w:rPr>
                <w:rFonts w:cs="Arial"/>
                <w:b/>
                <w:bCs/>
                <w:szCs w:val="20"/>
              </w:rPr>
              <w:t>Nombre y firma</w:t>
            </w:r>
          </w:p>
        </w:tc>
      </w:tr>
      <w:tr w:rsidR="00D53E46" w:rsidRPr="000D4762" w14:paraId="30B32A74" w14:textId="77777777" w:rsidTr="00D53E46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6" w:type="dxa"/>
            <w:shd w:val="clear" w:color="auto" w:fill="auto"/>
          </w:tcPr>
          <w:p w14:paraId="7755FBF5" w14:textId="77777777" w:rsidR="00D53E46" w:rsidRPr="00D53E46" w:rsidRDefault="00D53E46" w:rsidP="00C71E94">
            <w:pPr>
              <w:tabs>
                <w:tab w:val="left" w:pos="990"/>
              </w:tabs>
              <w:jc w:val="center"/>
              <w:rPr>
                <w:rFonts w:cs="Arial"/>
                <w:b w:val="0"/>
                <w:bCs/>
                <w:szCs w:val="20"/>
              </w:rPr>
            </w:pPr>
            <w:r w:rsidRPr="00D53E46">
              <w:rPr>
                <w:rFonts w:cs="Arial"/>
                <w:b w:val="0"/>
                <w:bCs/>
                <w:szCs w:val="20"/>
              </w:rPr>
              <w:t>Analista de control de calidad</w:t>
            </w:r>
          </w:p>
        </w:tc>
        <w:tc>
          <w:tcPr>
            <w:tcW w:w="3180" w:type="dxa"/>
            <w:shd w:val="clear" w:color="auto" w:fill="auto"/>
          </w:tcPr>
          <w:p w14:paraId="38AFE575" w14:textId="77777777" w:rsidR="00D53E46" w:rsidRPr="00D53E46" w:rsidRDefault="00D53E46" w:rsidP="00C71E94">
            <w:pPr>
              <w:tabs>
                <w:tab w:val="left" w:pos="9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Cs w:val="20"/>
              </w:rPr>
            </w:pPr>
            <w:r w:rsidRPr="00D53E46">
              <w:rPr>
                <w:rFonts w:cs="Arial"/>
                <w:bCs/>
                <w:szCs w:val="20"/>
              </w:rPr>
              <w:t>Gerente técnico</w:t>
            </w:r>
          </w:p>
        </w:tc>
        <w:tc>
          <w:tcPr>
            <w:tcW w:w="3632" w:type="dxa"/>
            <w:shd w:val="clear" w:color="auto" w:fill="auto"/>
          </w:tcPr>
          <w:p w14:paraId="4F02924B" w14:textId="77777777" w:rsidR="00D53E46" w:rsidRPr="00D53E46" w:rsidRDefault="00D53E46" w:rsidP="00C71E94">
            <w:pPr>
              <w:tabs>
                <w:tab w:val="left" w:pos="9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Cs w:val="20"/>
              </w:rPr>
            </w:pPr>
            <w:r w:rsidRPr="00D53E46">
              <w:rPr>
                <w:rFonts w:cs="Arial"/>
                <w:bCs/>
                <w:szCs w:val="20"/>
              </w:rPr>
              <w:t>Director General</w:t>
            </w:r>
          </w:p>
        </w:tc>
      </w:tr>
    </w:tbl>
    <w:p w14:paraId="4DF31EF2" w14:textId="2207C8E3" w:rsidR="00D53E46" w:rsidRDefault="00D53E46" w:rsidP="00D53E46"/>
    <w:p w14:paraId="1FB269D5" w14:textId="1A92E127" w:rsidR="002912B2" w:rsidRPr="002912B2" w:rsidRDefault="002912B2" w:rsidP="002912B2"/>
    <w:p w14:paraId="0FD467AB" w14:textId="6299BE12" w:rsidR="002912B2" w:rsidRPr="002912B2" w:rsidRDefault="002912B2" w:rsidP="002912B2"/>
    <w:p w14:paraId="3F1DA629" w14:textId="50F2B589" w:rsidR="002912B2" w:rsidRDefault="002912B2" w:rsidP="002912B2">
      <w:pPr>
        <w:tabs>
          <w:tab w:val="left" w:pos="4385"/>
        </w:tabs>
      </w:pPr>
      <w:r>
        <w:tab/>
      </w:r>
    </w:p>
    <w:p w14:paraId="0A2B22D6" w14:textId="33E42BF5" w:rsidR="002912B2" w:rsidRDefault="002912B2" w:rsidP="00557AD3">
      <w:pPr>
        <w:tabs>
          <w:tab w:val="left" w:pos="4385"/>
        </w:tabs>
        <w:ind w:firstLine="708"/>
      </w:pPr>
    </w:p>
    <w:p w14:paraId="2A572EF9" w14:textId="77777777" w:rsidR="002912B2" w:rsidRDefault="002912B2" w:rsidP="002912B2">
      <w:pPr>
        <w:jc w:val="center"/>
        <w:rPr>
          <w:rFonts w:cstheme="minorHAnsi"/>
          <w:b/>
          <w:i/>
          <w:szCs w:val="20"/>
        </w:rPr>
      </w:pPr>
      <w:bookmarkStart w:id="4" w:name="_Hlk38560303"/>
      <w:r w:rsidRPr="004E4E40">
        <w:rPr>
          <w:rFonts w:cstheme="minorHAnsi"/>
          <w:b/>
          <w:i/>
          <w:szCs w:val="20"/>
        </w:rPr>
        <w:t>--------------</w:t>
      </w:r>
      <w:r>
        <w:rPr>
          <w:rFonts w:cstheme="minorHAnsi"/>
          <w:b/>
          <w:i/>
          <w:szCs w:val="20"/>
        </w:rPr>
        <w:t>---------- Fin de informe-----------------------</w:t>
      </w:r>
    </w:p>
    <w:p w14:paraId="5B052025" w14:textId="77777777" w:rsidR="002912B2" w:rsidRDefault="002912B2" w:rsidP="002912B2">
      <w:pPr>
        <w:rPr>
          <w:rFonts w:asciiTheme="minorHAnsi" w:hAnsiTheme="minorHAnsi" w:cstheme="minorHAnsi"/>
          <w:i/>
          <w:szCs w:val="20"/>
        </w:rPr>
      </w:pPr>
      <w:r>
        <w:t>Dirección donde se realizan las actividades del laboratorio:</w:t>
      </w:r>
      <w:r>
        <w:rPr>
          <w:b/>
        </w:rPr>
        <w:t xml:space="preserve"> </w:t>
      </w:r>
      <w:r>
        <w:t xml:space="preserve">Calle 21 Este 205 Bodega F, </w:t>
      </w:r>
      <w:proofErr w:type="spellStart"/>
      <w:r>
        <w:t>Civac</w:t>
      </w:r>
      <w:proofErr w:type="spellEnd"/>
      <w:r>
        <w:t>, 62578, Jiutepec, Morelos.</w:t>
      </w:r>
    </w:p>
    <w:p w14:paraId="6EAF05E1" w14:textId="56F57DFC" w:rsidR="002912B2" w:rsidRDefault="002912B2" w:rsidP="002912B2">
      <w:pPr>
        <w:pStyle w:val="Encabezado"/>
        <w:rPr>
          <w:sz w:val="22"/>
        </w:rPr>
      </w:pPr>
      <w:r>
        <w:t>Correo:</w:t>
      </w:r>
      <w:r w:rsidRPr="00CB08E6">
        <w:t xml:space="preserve"> </w:t>
      </w:r>
      <w:hyperlink r:id="rId8" w:history="1">
        <w:r w:rsidRPr="00CB08E6">
          <w:rPr>
            <w:rStyle w:val="Hipervnculo"/>
          </w:rPr>
          <w:t>atencion@cecim.com.mx</w:t>
        </w:r>
      </w:hyperlink>
      <w:r>
        <w:tab/>
      </w:r>
      <w:r>
        <w:tab/>
      </w:r>
      <w:r>
        <w:tab/>
        <w:t xml:space="preserve">                   </w:t>
      </w:r>
      <w:r>
        <w:br/>
        <w:t>Teléfono: 777 330 28 44</w:t>
      </w:r>
    </w:p>
    <w:bookmarkEnd w:id="4"/>
    <w:p w14:paraId="53772308" w14:textId="77777777" w:rsidR="002912B2" w:rsidRPr="002912B2" w:rsidRDefault="002912B2" w:rsidP="002912B2">
      <w:pPr>
        <w:tabs>
          <w:tab w:val="left" w:pos="4385"/>
        </w:tabs>
      </w:pPr>
    </w:p>
    <w:p w14:paraId="0D1A4B2C" w14:textId="44C2951A" w:rsidR="002912B2" w:rsidRPr="002912B2" w:rsidRDefault="002912B2" w:rsidP="002912B2"/>
    <w:p w14:paraId="77DED02C" w14:textId="39E51DFF" w:rsidR="002912B2" w:rsidRPr="002912B2" w:rsidRDefault="002912B2" w:rsidP="002912B2"/>
    <w:p w14:paraId="25BC9CC6" w14:textId="4FD7294D" w:rsidR="002912B2" w:rsidRPr="002912B2" w:rsidRDefault="002912B2" w:rsidP="002912B2"/>
    <w:p w14:paraId="0C5852DB" w14:textId="77777777" w:rsidR="002912B2" w:rsidRPr="002912B2" w:rsidRDefault="002912B2" w:rsidP="002912B2"/>
    <w:sectPr w:rsidR="002912B2" w:rsidRPr="002912B2" w:rsidSect="00C71E94">
      <w:headerReference w:type="default" r:id="rId9"/>
      <w:footerReference w:type="default" r:id="rId10"/>
      <w:headerReference w:type="first" r:id="rId11"/>
      <w:type w:val="continuous"/>
      <w:pgSz w:w="12240" w:h="15840"/>
      <w:pgMar w:top="1417" w:right="1701" w:bottom="1417" w:left="1701" w:header="567" w:footer="26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3F602" w14:textId="77777777" w:rsidR="001069C7" w:rsidRDefault="001069C7" w:rsidP="00AF6389">
      <w:pPr>
        <w:spacing w:after="0" w:line="240" w:lineRule="auto"/>
      </w:pPr>
      <w:r>
        <w:separator/>
      </w:r>
    </w:p>
  </w:endnote>
  <w:endnote w:type="continuationSeparator" w:id="0">
    <w:p w14:paraId="26996DE9" w14:textId="77777777" w:rsidR="001069C7" w:rsidRDefault="001069C7" w:rsidP="00AF6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29"/>
      <w:gridCol w:w="767"/>
      <w:gridCol w:w="6742"/>
    </w:tblGrid>
    <w:tr w:rsidR="00926CB4" w14:paraId="1BBC460E" w14:textId="77777777" w:rsidTr="00C116B0">
      <w:tc>
        <w:tcPr>
          <w:tcW w:w="1555" w:type="dxa"/>
          <w:vAlign w:val="center"/>
        </w:tcPr>
        <w:p w14:paraId="4B980D5B" w14:textId="77777777" w:rsidR="00926CB4" w:rsidRPr="001F1003" w:rsidRDefault="00926CB4" w:rsidP="00C116B0">
          <w:pPr>
            <w:pStyle w:val="Piedepgina"/>
            <w:jc w:val="center"/>
            <w:rPr>
              <w:i/>
              <w:iCs/>
              <w:color w:val="767171" w:themeColor="background2" w:themeShade="80"/>
              <w:sz w:val="14"/>
              <w:szCs w:val="14"/>
            </w:rPr>
          </w:pPr>
          <w:r w:rsidRPr="000C0FF4">
            <w:rPr>
              <w:i/>
              <w:iCs/>
              <w:noProof/>
              <w:color w:val="767171" w:themeColor="background2" w:themeShade="80"/>
              <w:sz w:val="14"/>
              <w:szCs w:val="14"/>
            </w:rPr>
            <w:t>FIR-ERAI-002</w:t>
          </w:r>
        </w:p>
      </w:tc>
      <w:tc>
        <w:tcPr>
          <w:tcW w:w="850" w:type="dxa"/>
          <w:vAlign w:val="center"/>
        </w:tcPr>
        <w:p w14:paraId="234534C7" w14:textId="749896C3" w:rsidR="00926CB4" w:rsidRPr="001F1003" w:rsidRDefault="00926CB4" w:rsidP="00C116B0">
          <w:pPr>
            <w:pStyle w:val="Piedepgina"/>
            <w:jc w:val="center"/>
            <w:rPr>
              <w:i/>
              <w:iCs/>
              <w:color w:val="767171" w:themeColor="background2" w:themeShade="80"/>
              <w:sz w:val="14"/>
              <w:szCs w:val="14"/>
            </w:rPr>
          </w:pPr>
          <w:r w:rsidRPr="001F1003">
            <w:rPr>
              <w:i/>
              <w:iCs/>
              <w:color w:val="767171" w:themeColor="background2" w:themeShade="80"/>
              <w:sz w:val="14"/>
              <w:szCs w:val="14"/>
            </w:rPr>
            <w:t xml:space="preserve">Ver. </w:t>
          </w:r>
          <w:r w:rsidRPr="000C0FF4">
            <w:rPr>
              <w:i/>
              <w:iCs/>
              <w:noProof/>
              <w:color w:val="767171" w:themeColor="background2" w:themeShade="80"/>
              <w:sz w:val="14"/>
              <w:szCs w:val="14"/>
            </w:rPr>
            <w:t>0</w:t>
          </w:r>
          <w:r>
            <w:rPr>
              <w:i/>
              <w:iCs/>
              <w:noProof/>
              <w:color w:val="767171" w:themeColor="background2" w:themeShade="80"/>
              <w:sz w:val="14"/>
              <w:szCs w:val="14"/>
            </w:rPr>
            <w:t>01</w:t>
          </w:r>
        </w:p>
      </w:tc>
      <w:tc>
        <w:tcPr>
          <w:tcW w:w="8385" w:type="dxa"/>
          <w:vAlign w:val="center"/>
        </w:tcPr>
        <w:p w14:paraId="5E707819" w14:textId="2B670884" w:rsidR="00926CB4" w:rsidRPr="001F1003" w:rsidRDefault="00926CB4" w:rsidP="00C116B0">
          <w:pPr>
            <w:pStyle w:val="Piedepgina"/>
            <w:jc w:val="center"/>
            <w:rPr>
              <w:sz w:val="14"/>
              <w:szCs w:val="14"/>
            </w:rPr>
          </w:pPr>
          <w:r w:rsidRPr="00C116B0">
            <w:rPr>
              <w:color w:val="808080" w:themeColor="background1" w:themeShade="80"/>
              <w:sz w:val="12"/>
              <w:szCs w:val="12"/>
            </w:rPr>
            <w:t>La información presentada en este informe se basa en las pruebas realizadas y corresponden a las muestras analizadas, identificados por su ID presente en el mismo informe. Este documento es propiedad intelectual del Centro de Caracterización e Investigación en Materiales, prohibida su reproducción parcial o total por cualquier medio sin autorización por escrito de la empresa. Original.</w:t>
          </w:r>
        </w:p>
      </w:tc>
    </w:tr>
  </w:tbl>
  <w:p w14:paraId="20D83AF0" w14:textId="31047724" w:rsidR="00926CB4" w:rsidRDefault="00926CB4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CFA85A5" wp14:editId="51E5BFF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76000" cy="4755665"/>
          <wp:effectExtent l="0" t="0" r="0" b="6985"/>
          <wp:wrapNone/>
          <wp:docPr id="32" name="Gráfico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76000" cy="4755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35B6F21" w14:textId="77777777" w:rsidR="00926CB4" w:rsidRDefault="00926C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7EB108" w14:textId="77777777" w:rsidR="001069C7" w:rsidRDefault="001069C7" w:rsidP="00AF6389">
      <w:pPr>
        <w:spacing w:after="0" w:line="240" w:lineRule="auto"/>
      </w:pPr>
      <w:r>
        <w:separator/>
      </w:r>
    </w:p>
  </w:footnote>
  <w:footnote w:type="continuationSeparator" w:id="0">
    <w:p w14:paraId="0AF20661" w14:textId="77777777" w:rsidR="001069C7" w:rsidRDefault="001069C7" w:rsidP="00AF6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32"/>
      <w:gridCol w:w="571"/>
      <w:gridCol w:w="5735"/>
    </w:tblGrid>
    <w:tr w:rsidR="00926CB4" w:rsidRPr="0059732C" w14:paraId="402D7228" w14:textId="77777777" w:rsidTr="007728DA">
      <w:tc>
        <w:tcPr>
          <w:tcW w:w="2547" w:type="dxa"/>
          <w:vMerge w:val="restart"/>
        </w:tcPr>
        <w:p w14:paraId="50B02AEC" w14:textId="77777777" w:rsidR="00926CB4" w:rsidRPr="0059732C" w:rsidRDefault="00926CB4" w:rsidP="00AF6389">
          <w:pPr>
            <w:pStyle w:val="Encabezado"/>
            <w:jc w:val="both"/>
          </w:pPr>
          <w:r>
            <w:rPr>
              <w:noProof/>
            </w:rPr>
            <w:drawing>
              <wp:inline distT="0" distB="0" distL="0" distR="0" wp14:anchorId="06A085EE" wp14:editId="573EBD8C">
                <wp:extent cx="1440000" cy="853955"/>
                <wp:effectExtent l="0" t="0" r="8255" b="3810"/>
                <wp:docPr id="31" name="Gráfico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000" cy="853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9" w:type="dxa"/>
        </w:tcPr>
        <w:p w14:paraId="116B81E5" w14:textId="77777777" w:rsidR="00926CB4" w:rsidRPr="0059732C" w:rsidRDefault="00926CB4">
          <w:pPr>
            <w:pStyle w:val="Encabezado"/>
          </w:pPr>
        </w:p>
      </w:tc>
      <w:tc>
        <w:tcPr>
          <w:tcW w:w="7534" w:type="dxa"/>
          <w:vMerge w:val="restart"/>
          <w:vAlign w:val="center"/>
        </w:tcPr>
        <w:p w14:paraId="6462DFB8" w14:textId="23970D7D" w:rsidR="00926CB4" w:rsidRPr="00C116B0" w:rsidRDefault="00926CB4" w:rsidP="0040528C">
          <w:pPr>
            <w:pStyle w:val="Encabezado"/>
            <w:rPr>
              <w:b/>
              <w:bCs/>
              <w:color w:val="002060"/>
              <w:sz w:val="22"/>
            </w:rPr>
          </w:pPr>
          <w:r w:rsidRPr="00C116B0">
            <w:rPr>
              <w:b/>
              <w:bCs/>
              <w:noProof/>
              <w:color w:val="808080" w:themeColor="background1" w:themeShade="80"/>
              <w:sz w:val="22"/>
            </w:rPr>
            <w:t>Formato: Informe de resultado de ensayos</w:t>
          </w:r>
        </w:p>
      </w:tc>
    </w:tr>
    <w:tr w:rsidR="00926CB4" w:rsidRPr="0059732C" w14:paraId="5D77A8BF" w14:textId="77777777" w:rsidTr="001B01BC">
      <w:tc>
        <w:tcPr>
          <w:tcW w:w="2547" w:type="dxa"/>
          <w:vMerge/>
        </w:tcPr>
        <w:p w14:paraId="2A8139FB" w14:textId="77777777" w:rsidR="00926CB4" w:rsidRPr="0059732C" w:rsidRDefault="00926CB4">
          <w:pPr>
            <w:pStyle w:val="Encabezado"/>
          </w:pPr>
        </w:p>
      </w:tc>
      <w:tc>
        <w:tcPr>
          <w:tcW w:w="709" w:type="dxa"/>
        </w:tcPr>
        <w:p w14:paraId="3A9A16AB" w14:textId="77777777" w:rsidR="00926CB4" w:rsidRPr="0059732C" w:rsidRDefault="00926CB4">
          <w:pPr>
            <w:pStyle w:val="Encabezado"/>
          </w:pPr>
        </w:p>
      </w:tc>
      <w:tc>
        <w:tcPr>
          <w:tcW w:w="7534" w:type="dxa"/>
          <w:vMerge/>
        </w:tcPr>
        <w:p w14:paraId="446478B6" w14:textId="77777777" w:rsidR="00926CB4" w:rsidRPr="0059732C" w:rsidRDefault="00926CB4" w:rsidP="0040528C">
          <w:pPr>
            <w:pStyle w:val="Encabezado"/>
          </w:pPr>
        </w:p>
      </w:tc>
    </w:tr>
    <w:tr w:rsidR="00926CB4" w:rsidRPr="0059732C" w14:paraId="49AA48D0" w14:textId="77777777" w:rsidTr="008C1E2F">
      <w:trPr>
        <w:trHeight w:val="82"/>
      </w:trPr>
      <w:tc>
        <w:tcPr>
          <w:tcW w:w="2547" w:type="dxa"/>
          <w:vMerge/>
        </w:tcPr>
        <w:p w14:paraId="52917DEE" w14:textId="77777777" w:rsidR="00926CB4" w:rsidRPr="0059732C" w:rsidRDefault="00926CB4" w:rsidP="0059732C">
          <w:pPr>
            <w:pStyle w:val="Encabezado"/>
          </w:pPr>
        </w:p>
      </w:tc>
      <w:tc>
        <w:tcPr>
          <w:tcW w:w="709" w:type="dxa"/>
        </w:tcPr>
        <w:p w14:paraId="3298E56F" w14:textId="77777777" w:rsidR="00926CB4" w:rsidRPr="0059732C" w:rsidRDefault="00926CB4" w:rsidP="0059732C">
          <w:pPr>
            <w:pStyle w:val="Encabezado"/>
          </w:pPr>
        </w:p>
      </w:tc>
      <w:tc>
        <w:tcPr>
          <w:tcW w:w="7534" w:type="dxa"/>
          <w:vMerge/>
          <w:tcBorders>
            <w:bottom w:val="single" w:sz="24" w:space="0" w:color="808080" w:themeColor="background1" w:themeShade="80"/>
          </w:tcBorders>
        </w:tcPr>
        <w:p w14:paraId="2EA6A23A" w14:textId="77777777" w:rsidR="00926CB4" w:rsidRPr="0059732C" w:rsidRDefault="00926CB4" w:rsidP="0040528C">
          <w:pPr>
            <w:pStyle w:val="Encabezado"/>
            <w:rPr>
              <w:i/>
              <w:iCs/>
              <w:color w:val="767171" w:themeColor="background2" w:themeShade="80"/>
              <w:szCs w:val="16"/>
            </w:rPr>
          </w:pPr>
        </w:p>
      </w:tc>
    </w:tr>
    <w:tr w:rsidR="00926CB4" w:rsidRPr="0059732C" w14:paraId="070EF48D" w14:textId="77777777" w:rsidTr="008C1E2F">
      <w:tc>
        <w:tcPr>
          <w:tcW w:w="2547" w:type="dxa"/>
          <w:vMerge/>
        </w:tcPr>
        <w:p w14:paraId="24B820D1" w14:textId="77777777" w:rsidR="00926CB4" w:rsidRPr="0059732C" w:rsidRDefault="00926CB4" w:rsidP="0059732C">
          <w:pPr>
            <w:pStyle w:val="Encabezado"/>
          </w:pPr>
        </w:p>
      </w:tc>
      <w:tc>
        <w:tcPr>
          <w:tcW w:w="709" w:type="dxa"/>
        </w:tcPr>
        <w:p w14:paraId="46CFAFD1" w14:textId="77777777" w:rsidR="00926CB4" w:rsidRPr="0059732C" w:rsidRDefault="00926CB4" w:rsidP="0059732C">
          <w:pPr>
            <w:pStyle w:val="Encabezado"/>
          </w:pPr>
        </w:p>
      </w:tc>
      <w:tc>
        <w:tcPr>
          <w:tcW w:w="7534" w:type="dxa"/>
          <w:tcBorders>
            <w:top w:val="single" w:sz="24" w:space="0" w:color="808080" w:themeColor="background1" w:themeShade="80"/>
          </w:tcBorders>
        </w:tcPr>
        <w:p w14:paraId="7CB83F76" w14:textId="77777777" w:rsidR="00926CB4" w:rsidRDefault="00926CB4" w:rsidP="0059732C">
          <w:pPr>
            <w:pStyle w:val="Encabezado"/>
            <w:rPr>
              <w:color w:val="3B3838" w:themeColor="background2" w:themeShade="40"/>
              <w:szCs w:val="16"/>
            </w:rPr>
          </w:pPr>
        </w:p>
        <w:p w14:paraId="2898C01E" w14:textId="3643F01D" w:rsidR="00926CB4" w:rsidRPr="0059732C" w:rsidRDefault="00926CB4" w:rsidP="00C116B0">
          <w:pPr>
            <w:pStyle w:val="Encabezado"/>
            <w:jc w:val="right"/>
            <w:rPr>
              <w:color w:val="3B3838" w:themeColor="background2" w:themeShade="40"/>
              <w:szCs w:val="16"/>
            </w:rPr>
          </w:pPr>
          <w:r>
            <w:rPr>
              <w:color w:val="3B3838" w:themeColor="background2" w:themeShade="40"/>
              <w:szCs w:val="16"/>
            </w:rPr>
            <w:t xml:space="preserve"> </w:t>
          </w:r>
        </w:p>
      </w:tc>
    </w:tr>
  </w:tbl>
  <w:p w14:paraId="63C87ACB" w14:textId="77777777" w:rsidR="00926CB4" w:rsidRDefault="00926CB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C1577" w14:textId="77777777" w:rsidR="00926CB4" w:rsidRDefault="00926CB4" w:rsidP="00C71E94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AEFEE50" wp14:editId="719659A3">
          <wp:simplePos x="0" y="0"/>
          <wp:positionH relativeFrom="page">
            <wp:align>left</wp:align>
          </wp:positionH>
          <wp:positionV relativeFrom="paragraph">
            <wp:posOffset>-932853</wp:posOffset>
          </wp:positionV>
          <wp:extent cx="7765902" cy="6892119"/>
          <wp:effectExtent l="0" t="0" r="6985" b="4445"/>
          <wp:wrapNone/>
          <wp:docPr id="2" name="Imagen 2" descr="Imagen que contiene tabla, sostener, mujer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tada Procedimientos_Mesa de trabajo 1 cop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31458"/>
                  <a:stretch/>
                </pic:blipFill>
                <pic:spPr bwMode="auto">
                  <a:xfrm>
                    <a:off x="0" y="0"/>
                    <a:ext cx="7765902" cy="68921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5D02D74" w14:textId="77777777" w:rsidR="00926CB4" w:rsidRDefault="00926CB4" w:rsidP="00C71E94">
    <w:pPr>
      <w:pStyle w:val="Encabezado"/>
    </w:pPr>
  </w:p>
  <w:p w14:paraId="2E6C8FF6" w14:textId="77777777" w:rsidR="00926CB4" w:rsidRDefault="00926CB4" w:rsidP="00C71E94">
    <w:pPr>
      <w:pStyle w:val="Encabezado"/>
    </w:pPr>
  </w:p>
  <w:p w14:paraId="15DB9B86" w14:textId="77777777" w:rsidR="00926CB4" w:rsidRDefault="00926CB4" w:rsidP="00C71E94">
    <w:pPr>
      <w:pStyle w:val="Encabezado"/>
    </w:pPr>
  </w:p>
  <w:p w14:paraId="24EA1E47" w14:textId="77777777" w:rsidR="00926CB4" w:rsidRDefault="00926CB4" w:rsidP="00C71E94">
    <w:pPr>
      <w:pStyle w:val="Encabezado"/>
    </w:pPr>
  </w:p>
  <w:p w14:paraId="44983EEB" w14:textId="77777777" w:rsidR="00926CB4" w:rsidRDefault="00926CB4" w:rsidP="00C71E94">
    <w:pPr>
      <w:pStyle w:val="Encabezado"/>
    </w:pPr>
  </w:p>
  <w:p w14:paraId="1FB28EE5" w14:textId="77777777" w:rsidR="00926CB4" w:rsidRDefault="00926CB4" w:rsidP="00C71E94">
    <w:pPr>
      <w:pStyle w:val="Encabezado"/>
    </w:pPr>
  </w:p>
  <w:p w14:paraId="2020B2A5" w14:textId="77777777" w:rsidR="00926CB4" w:rsidRDefault="00926CB4" w:rsidP="00C71E94">
    <w:pPr>
      <w:pStyle w:val="Encabezado"/>
    </w:pPr>
  </w:p>
  <w:p w14:paraId="21723A69" w14:textId="77777777" w:rsidR="00926CB4" w:rsidRDefault="00926CB4" w:rsidP="00C71E94">
    <w:pPr>
      <w:pStyle w:val="Encabezado"/>
    </w:pPr>
  </w:p>
  <w:p w14:paraId="36379926" w14:textId="77777777" w:rsidR="00926CB4" w:rsidRDefault="00926CB4" w:rsidP="00C71E94">
    <w:pPr>
      <w:pStyle w:val="Encabezado"/>
    </w:pPr>
  </w:p>
  <w:p w14:paraId="0DFB19D4" w14:textId="77777777" w:rsidR="00926CB4" w:rsidRDefault="00926CB4" w:rsidP="00C71E94">
    <w:pPr>
      <w:pStyle w:val="Encabezado"/>
    </w:pPr>
  </w:p>
  <w:p w14:paraId="751A9761" w14:textId="77777777" w:rsidR="00926CB4" w:rsidRDefault="00926CB4" w:rsidP="00C71E94">
    <w:pPr>
      <w:pStyle w:val="Encabezado"/>
    </w:pPr>
  </w:p>
  <w:p w14:paraId="182E5B61" w14:textId="77777777" w:rsidR="00926CB4" w:rsidRDefault="00926CB4" w:rsidP="00C71E94">
    <w:pPr>
      <w:pStyle w:val="Encabezado"/>
    </w:pPr>
  </w:p>
  <w:p w14:paraId="45744485" w14:textId="77777777" w:rsidR="00926CB4" w:rsidRDefault="00926CB4" w:rsidP="00C71E94">
    <w:pPr>
      <w:pStyle w:val="Encabezado"/>
    </w:pPr>
  </w:p>
  <w:p w14:paraId="18758992" w14:textId="77777777" w:rsidR="00926CB4" w:rsidRDefault="00926CB4" w:rsidP="00C71E94">
    <w:pPr>
      <w:pStyle w:val="Encabezado"/>
    </w:pPr>
  </w:p>
  <w:p w14:paraId="702B650D" w14:textId="77777777" w:rsidR="00926CB4" w:rsidRDefault="00926CB4" w:rsidP="00C71E94">
    <w:pPr>
      <w:pStyle w:val="Encabezado"/>
    </w:pPr>
  </w:p>
  <w:p w14:paraId="4BD09AB5" w14:textId="77777777" w:rsidR="00926CB4" w:rsidRDefault="00926CB4" w:rsidP="00C71E94">
    <w:pPr>
      <w:pStyle w:val="Encabezado"/>
    </w:pPr>
  </w:p>
  <w:p w14:paraId="1CCBFCAE" w14:textId="77777777" w:rsidR="00926CB4" w:rsidRDefault="00926CB4" w:rsidP="00C71E94">
    <w:pPr>
      <w:pStyle w:val="Encabezado"/>
      <w:tabs>
        <w:tab w:val="clear" w:pos="4419"/>
        <w:tab w:val="clear" w:pos="8838"/>
        <w:tab w:val="left" w:pos="7479"/>
      </w:tabs>
    </w:pPr>
    <w:r>
      <w:tab/>
    </w:r>
  </w:p>
  <w:p w14:paraId="58A95A67" w14:textId="77777777" w:rsidR="00926CB4" w:rsidRDefault="00926CB4" w:rsidP="00C71E94">
    <w:pPr>
      <w:pStyle w:val="Encabezado"/>
    </w:pPr>
  </w:p>
  <w:p w14:paraId="73FE0E49" w14:textId="77777777" w:rsidR="00926CB4" w:rsidRDefault="00926CB4" w:rsidP="00C71E94">
    <w:pPr>
      <w:pStyle w:val="Encabezado"/>
    </w:pPr>
  </w:p>
  <w:p w14:paraId="747703CC" w14:textId="77777777" w:rsidR="00926CB4" w:rsidRDefault="00926CB4" w:rsidP="00C71E94">
    <w:pPr>
      <w:pStyle w:val="Encabezado"/>
      <w:jc w:val="right"/>
    </w:pPr>
  </w:p>
  <w:p w14:paraId="14D99DED" w14:textId="77777777" w:rsidR="00926CB4" w:rsidRDefault="00926CB4" w:rsidP="00C71E94">
    <w:pPr>
      <w:pStyle w:val="Encabezado"/>
    </w:pPr>
  </w:p>
  <w:p w14:paraId="7B8C4777" w14:textId="77777777" w:rsidR="00926CB4" w:rsidRDefault="00926CB4" w:rsidP="00C71E94">
    <w:pPr>
      <w:pStyle w:val="Encabezado"/>
    </w:pPr>
  </w:p>
  <w:p w14:paraId="4F9E8D2D" w14:textId="77777777" w:rsidR="00926CB4" w:rsidRDefault="00926CB4" w:rsidP="00C71E94">
    <w:pPr>
      <w:pStyle w:val="Encabezado"/>
    </w:pPr>
  </w:p>
  <w:p w14:paraId="109AD563" w14:textId="77777777" w:rsidR="00926CB4" w:rsidRDefault="00926CB4" w:rsidP="00C71E94">
    <w:pPr>
      <w:pStyle w:val="Encabezado"/>
    </w:pPr>
  </w:p>
  <w:p w14:paraId="1EF8E8DF" w14:textId="77777777" w:rsidR="00926CB4" w:rsidRDefault="00926CB4" w:rsidP="00C71E94">
    <w:pPr>
      <w:pStyle w:val="Encabezado"/>
    </w:pPr>
  </w:p>
  <w:p w14:paraId="4E0A6570" w14:textId="77777777" w:rsidR="00926CB4" w:rsidRDefault="00926CB4" w:rsidP="00C71E94">
    <w:pPr>
      <w:pStyle w:val="Encabezado"/>
    </w:pPr>
  </w:p>
  <w:p w14:paraId="7FE25CE4" w14:textId="77777777" w:rsidR="00926CB4" w:rsidRDefault="00926CB4" w:rsidP="00C71E94">
    <w:pPr>
      <w:pStyle w:val="Encabezado"/>
    </w:pPr>
  </w:p>
  <w:p w14:paraId="2A12838D" w14:textId="77777777" w:rsidR="00926CB4" w:rsidRDefault="00926CB4" w:rsidP="00C71E94">
    <w:pPr>
      <w:pStyle w:val="Encabezado"/>
    </w:pPr>
  </w:p>
  <w:p w14:paraId="234D8148" w14:textId="77777777" w:rsidR="00926CB4" w:rsidRDefault="00926CB4" w:rsidP="00C71E94">
    <w:pPr>
      <w:pStyle w:val="Encabezado"/>
    </w:pPr>
  </w:p>
  <w:p w14:paraId="6F655E73" w14:textId="77777777" w:rsidR="00926CB4" w:rsidRDefault="00926CB4" w:rsidP="00C71E94">
    <w:pPr>
      <w:pStyle w:val="Encabezado"/>
    </w:pPr>
  </w:p>
  <w:p w14:paraId="1EE563EE" w14:textId="77777777" w:rsidR="00926CB4" w:rsidRDefault="00926CB4" w:rsidP="00C71E94">
    <w:pPr>
      <w:pStyle w:val="Encabezado"/>
    </w:pPr>
  </w:p>
  <w:p w14:paraId="61376891" w14:textId="77777777" w:rsidR="00926CB4" w:rsidRDefault="00926CB4" w:rsidP="00C71E94">
    <w:pPr>
      <w:pStyle w:val="Encabezado"/>
    </w:pPr>
  </w:p>
  <w:p w14:paraId="25B36AFA" w14:textId="77777777" w:rsidR="00926CB4" w:rsidRDefault="00926CB4" w:rsidP="00C71E94">
    <w:pPr>
      <w:pStyle w:val="Encabezado"/>
    </w:pPr>
  </w:p>
  <w:p w14:paraId="6F1BCCAA" w14:textId="77777777" w:rsidR="00926CB4" w:rsidRDefault="00926CB4" w:rsidP="00C71E94">
    <w:pPr>
      <w:pStyle w:val="Encabezado"/>
    </w:pPr>
  </w:p>
  <w:p w14:paraId="1887796A" w14:textId="77777777" w:rsidR="00926CB4" w:rsidRDefault="00926CB4" w:rsidP="00C71E94">
    <w:pPr>
      <w:pStyle w:val="Encabezado"/>
    </w:pPr>
  </w:p>
  <w:p w14:paraId="2049A177" w14:textId="77777777" w:rsidR="00926CB4" w:rsidRDefault="00926CB4" w:rsidP="00C71E94">
    <w:pPr>
      <w:pStyle w:val="Encabezado"/>
    </w:pPr>
  </w:p>
  <w:p w14:paraId="43C4106C" w14:textId="77777777" w:rsidR="00926CB4" w:rsidRDefault="00926CB4" w:rsidP="00C71E94">
    <w:pPr>
      <w:pStyle w:val="Encabezado"/>
    </w:pPr>
  </w:p>
  <w:p w14:paraId="53B6CFEE" w14:textId="77777777" w:rsidR="00926CB4" w:rsidRDefault="00926CB4" w:rsidP="00C71E94">
    <w:pPr>
      <w:pStyle w:val="Encabezado"/>
    </w:pPr>
  </w:p>
  <w:p w14:paraId="2753CF5B" w14:textId="77777777" w:rsidR="00926CB4" w:rsidRDefault="00926CB4" w:rsidP="00C71E94">
    <w:pPr>
      <w:pStyle w:val="Encabezado"/>
    </w:pPr>
  </w:p>
  <w:p w14:paraId="55468D21" w14:textId="77777777" w:rsidR="00926CB4" w:rsidRDefault="00926CB4" w:rsidP="00C71E94">
    <w:pPr>
      <w:pStyle w:val="Encabezado"/>
    </w:pPr>
  </w:p>
  <w:p w14:paraId="0EA1183D" w14:textId="77777777" w:rsidR="00926CB4" w:rsidRDefault="00926CB4" w:rsidP="00C71E94">
    <w:pPr>
      <w:pStyle w:val="Encabezado"/>
    </w:pPr>
  </w:p>
  <w:p w14:paraId="552B8931" w14:textId="77777777" w:rsidR="00926CB4" w:rsidRDefault="00926CB4" w:rsidP="00C71E94">
    <w:pPr>
      <w:pStyle w:val="Encabezado"/>
    </w:pPr>
  </w:p>
  <w:p w14:paraId="023AFD03" w14:textId="77777777" w:rsidR="00926CB4" w:rsidRDefault="00926CB4" w:rsidP="00C71E94">
    <w:pPr>
      <w:pStyle w:val="Encabezado"/>
    </w:pPr>
  </w:p>
  <w:p w14:paraId="2C091842" w14:textId="77777777" w:rsidR="00926CB4" w:rsidRDefault="00926CB4" w:rsidP="00C71E94">
    <w:pPr>
      <w:pStyle w:val="Encabezado"/>
    </w:pPr>
  </w:p>
  <w:p w14:paraId="73F47058" w14:textId="77777777" w:rsidR="00926CB4" w:rsidRDefault="00926CB4" w:rsidP="00C71E94">
    <w:pPr>
      <w:pStyle w:val="Encabezado"/>
    </w:pPr>
  </w:p>
  <w:p w14:paraId="0386E50C" w14:textId="77777777" w:rsidR="00926CB4" w:rsidRDefault="00926CB4" w:rsidP="00C71E94">
    <w:pPr>
      <w:pStyle w:val="Encabezado"/>
    </w:pPr>
  </w:p>
  <w:p w14:paraId="690DA13F" w14:textId="77777777" w:rsidR="00926CB4" w:rsidRDefault="00926CB4" w:rsidP="00C71E94">
    <w:pPr>
      <w:pStyle w:val="Encabezado"/>
    </w:pPr>
  </w:p>
  <w:p w14:paraId="4EAF77A7" w14:textId="77777777" w:rsidR="00926CB4" w:rsidRDefault="00926C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C4ABC"/>
    <w:multiLevelType w:val="multilevel"/>
    <w:tmpl w:val="5A1443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41E88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B39380A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 w15:restartNumberingAfterBreak="1">
    <w:nsid w:val="0F0E5143"/>
    <w:multiLevelType w:val="hybridMultilevel"/>
    <w:tmpl w:val="5C4EA420"/>
    <w:lvl w:ilvl="0" w:tplc="D43A340A">
      <w:start w:val="1"/>
      <w:numFmt w:val="bullet"/>
      <w:pStyle w:val="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01C48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" w15:restartNumberingAfterBreak="0">
    <w:nsid w:val="19411598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1CA93DF0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2142221D"/>
    <w:multiLevelType w:val="multilevel"/>
    <w:tmpl w:val="FF8EB522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pStyle w:val="Ttulo2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1">
    <w:nsid w:val="228E5435"/>
    <w:multiLevelType w:val="hybridMultilevel"/>
    <w:tmpl w:val="2CD2DE92"/>
    <w:lvl w:ilvl="0" w:tplc="460EEBFE">
      <w:start w:val="1"/>
      <w:numFmt w:val="decimal"/>
      <w:pStyle w:val="Numeracin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92D00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0" w15:restartNumberingAfterBreak="0">
    <w:nsid w:val="513D475A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 w15:restartNumberingAfterBreak="0">
    <w:nsid w:val="62035A31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2" w15:restartNumberingAfterBreak="0">
    <w:nsid w:val="682058AD"/>
    <w:multiLevelType w:val="multilevel"/>
    <w:tmpl w:val="33441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3" w15:restartNumberingAfterBreak="0">
    <w:nsid w:val="714079A3"/>
    <w:multiLevelType w:val="multilevel"/>
    <w:tmpl w:val="73F60700"/>
    <w:lvl w:ilvl="0">
      <w:start w:val="1"/>
      <w:numFmt w:val="decimal"/>
      <w:pStyle w:val="Tabla"/>
      <w:lvlText w:val="Tabla %1."/>
      <w:lvlJc w:val="left"/>
      <w:pPr>
        <w:ind w:left="720" w:hanging="360"/>
      </w:pPr>
      <w:rPr>
        <w:rFonts w:ascii="Century Gothic" w:hAnsi="Century Gothic" w:hint="default"/>
        <w:b/>
        <w:i w:val="0"/>
        <w:sz w:val="16"/>
        <w:szCs w:val="1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3"/>
  </w:num>
  <w:num w:numId="5">
    <w:abstractNumId w:val="0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34C"/>
    <w:rsid w:val="00013A76"/>
    <w:rsid w:val="00031BD9"/>
    <w:rsid w:val="000571C6"/>
    <w:rsid w:val="000729D8"/>
    <w:rsid w:val="000A0A83"/>
    <w:rsid w:val="000D4670"/>
    <w:rsid w:val="000D662F"/>
    <w:rsid w:val="000D7B7F"/>
    <w:rsid w:val="000E256C"/>
    <w:rsid w:val="000E424F"/>
    <w:rsid w:val="000E5284"/>
    <w:rsid w:val="001069C7"/>
    <w:rsid w:val="00113780"/>
    <w:rsid w:val="00113961"/>
    <w:rsid w:val="00136582"/>
    <w:rsid w:val="001B01BC"/>
    <w:rsid w:val="001F1003"/>
    <w:rsid w:val="001F6E8C"/>
    <w:rsid w:val="002047FC"/>
    <w:rsid w:val="0024783F"/>
    <w:rsid w:val="00255947"/>
    <w:rsid w:val="002912B2"/>
    <w:rsid w:val="002A7AF9"/>
    <w:rsid w:val="002B0A40"/>
    <w:rsid w:val="002D242E"/>
    <w:rsid w:val="002E209A"/>
    <w:rsid w:val="00317AD5"/>
    <w:rsid w:val="00324E84"/>
    <w:rsid w:val="0032650D"/>
    <w:rsid w:val="0033736C"/>
    <w:rsid w:val="00357135"/>
    <w:rsid w:val="003B6F61"/>
    <w:rsid w:val="003C737F"/>
    <w:rsid w:val="003E7D74"/>
    <w:rsid w:val="003F0394"/>
    <w:rsid w:val="0040528C"/>
    <w:rsid w:val="00425526"/>
    <w:rsid w:val="00431627"/>
    <w:rsid w:val="00454ACB"/>
    <w:rsid w:val="00472B85"/>
    <w:rsid w:val="00473C0E"/>
    <w:rsid w:val="00482AB9"/>
    <w:rsid w:val="00491448"/>
    <w:rsid w:val="004B5BB2"/>
    <w:rsid w:val="004C0C39"/>
    <w:rsid w:val="004C0D47"/>
    <w:rsid w:val="004E6430"/>
    <w:rsid w:val="004E674B"/>
    <w:rsid w:val="004E79FF"/>
    <w:rsid w:val="00505F97"/>
    <w:rsid w:val="005071D4"/>
    <w:rsid w:val="00544C59"/>
    <w:rsid w:val="00557AD3"/>
    <w:rsid w:val="00576464"/>
    <w:rsid w:val="00576CFA"/>
    <w:rsid w:val="00580A44"/>
    <w:rsid w:val="0059732C"/>
    <w:rsid w:val="005A29D9"/>
    <w:rsid w:val="006643ED"/>
    <w:rsid w:val="00670AC3"/>
    <w:rsid w:val="00695DA1"/>
    <w:rsid w:val="006A27D9"/>
    <w:rsid w:val="006B41A9"/>
    <w:rsid w:val="00717351"/>
    <w:rsid w:val="00735D99"/>
    <w:rsid w:val="00753C7A"/>
    <w:rsid w:val="00757A7C"/>
    <w:rsid w:val="007728DA"/>
    <w:rsid w:val="00773A97"/>
    <w:rsid w:val="00797221"/>
    <w:rsid w:val="007C65E2"/>
    <w:rsid w:val="007E26D0"/>
    <w:rsid w:val="007E671F"/>
    <w:rsid w:val="007E6AF1"/>
    <w:rsid w:val="0082098A"/>
    <w:rsid w:val="00863BD5"/>
    <w:rsid w:val="008C13A5"/>
    <w:rsid w:val="008C1E2F"/>
    <w:rsid w:val="008F47A5"/>
    <w:rsid w:val="00926CB4"/>
    <w:rsid w:val="00927375"/>
    <w:rsid w:val="009500BE"/>
    <w:rsid w:val="009638E3"/>
    <w:rsid w:val="00973CC2"/>
    <w:rsid w:val="00984A59"/>
    <w:rsid w:val="00993930"/>
    <w:rsid w:val="009C445C"/>
    <w:rsid w:val="009C459D"/>
    <w:rsid w:val="009C4925"/>
    <w:rsid w:val="009C7D46"/>
    <w:rsid w:val="009F252B"/>
    <w:rsid w:val="00A13FD0"/>
    <w:rsid w:val="00A14509"/>
    <w:rsid w:val="00A4281E"/>
    <w:rsid w:val="00A4382D"/>
    <w:rsid w:val="00A577C7"/>
    <w:rsid w:val="00AA5155"/>
    <w:rsid w:val="00AB7CB7"/>
    <w:rsid w:val="00AF6389"/>
    <w:rsid w:val="00B211BE"/>
    <w:rsid w:val="00B31DD8"/>
    <w:rsid w:val="00B32E54"/>
    <w:rsid w:val="00B708F1"/>
    <w:rsid w:val="00BB0990"/>
    <w:rsid w:val="00C116B0"/>
    <w:rsid w:val="00C2034C"/>
    <w:rsid w:val="00C2220B"/>
    <w:rsid w:val="00C71E94"/>
    <w:rsid w:val="00C736BA"/>
    <w:rsid w:val="00C9337F"/>
    <w:rsid w:val="00CA5A78"/>
    <w:rsid w:val="00CC131D"/>
    <w:rsid w:val="00CF1171"/>
    <w:rsid w:val="00CF7AB9"/>
    <w:rsid w:val="00D039B4"/>
    <w:rsid w:val="00D13C42"/>
    <w:rsid w:val="00D157B9"/>
    <w:rsid w:val="00D32983"/>
    <w:rsid w:val="00D32AA8"/>
    <w:rsid w:val="00D43155"/>
    <w:rsid w:val="00D47067"/>
    <w:rsid w:val="00D524A7"/>
    <w:rsid w:val="00D53E46"/>
    <w:rsid w:val="00D61586"/>
    <w:rsid w:val="00D731C9"/>
    <w:rsid w:val="00DA1ABA"/>
    <w:rsid w:val="00DB1FCF"/>
    <w:rsid w:val="00DE1D76"/>
    <w:rsid w:val="00E034FC"/>
    <w:rsid w:val="00E16798"/>
    <w:rsid w:val="00E23600"/>
    <w:rsid w:val="00E37126"/>
    <w:rsid w:val="00E44894"/>
    <w:rsid w:val="00E67978"/>
    <w:rsid w:val="00EB5DDE"/>
    <w:rsid w:val="00EC627D"/>
    <w:rsid w:val="00ED15F3"/>
    <w:rsid w:val="00F07028"/>
    <w:rsid w:val="00F328FF"/>
    <w:rsid w:val="00F42E4A"/>
    <w:rsid w:val="00F56769"/>
    <w:rsid w:val="00FC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7BD96"/>
  <w15:chartTrackingRefBased/>
  <w15:docId w15:val="{8D6EC72B-1B4E-4718-9FB9-4AF3352D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6B0"/>
    <w:rPr>
      <w:rFonts w:ascii="Century Gothic" w:hAnsi="Century Gothic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D242E"/>
    <w:pPr>
      <w:keepNext/>
      <w:keepLines/>
      <w:numPr>
        <w:numId w:val="3"/>
      </w:numPr>
      <w:spacing w:before="240" w:after="240"/>
      <w:jc w:val="both"/>
      <w:outlineLvl w:val="0"/>
    </w:pPr>
    <w:rPr>
      <w:rFonts w:eastAsiaTheme="majorEastAsia" w:cstheme="majorBidi"/>
      <w:b/>
      <w:color w:val="A61D7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003"/>
    <w:pPr>
      <w:keepNext/>
      <w:keepLines/>
      <w:numPr>
        <w:ilvl w:val="1"/>
        <w:numId w:val="3"/>
      </w:numPr>
      <w:spacing w:before="40" w:after="120"/>
      <w:jc w:val="both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382D"/>
    <w:pPr>
      <w:keepNext/>
      <w:keepLines/>
      <w:spacing w:before="40" w:after="120"/>
      <w:outlineLvl w:val="2"/>
    </w:pPr>
    <w:rPr>
      <w:rFonts w:eastAsiaTheme="majorEastAsia" w:cstheme="majorBidi"/>
      <w:b/>
      <w:color w:val="767171" w:themeColor="background2" w:themeShade="8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base"/>
    <w:basedOn w:val="Normal"/>
    <w:link w:val="EncabezadoCar"/>
    <w:uiPriority w:val="99"/>
    <w:unhideWhenUsed/>
    <w:rsid w:val="00AF63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base Car"/>
    <w:basedOn w:val="Fuentedeprrafopredeter"/>
    <w:link w:val="Encabezado"/>
    <w:uiPriority w:val="99"/>
    <w:rsid w:val="00AF6389"/>
  </w:style>
  <w:style w:type="paragraph" w:styleId="Piedepgina">
    <w:name w:val="footer"/>
    <w:basedOn w:val="Normal"/>
    <w:link w:val="PiedepginaCar"/>
    <w:uiPriority w:val="99"/>
    <w:unhideWhenUsed/>
    <w:rsid w:val="00AF63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6389"/>
  </w:style>
  <w:style w:type="table" w:styleId="Tablaconcuadrcula">
    <w:name w:val="Table Grid"/>
    <w:basedOn w:val="Tablanormal"/>
    <w:uiPriority w:val="59"/>
    <w:rsid w:val="00AF6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D242E"/>
    <w:rPr>
      <w:rFonts w:ascii="Century Gothic" w:eastAsiaTheme="majorEastAsia" w:hAnsi="Century Gothic" w:cstheme="majorBidi"/>
      <w:b/>
      <w:color w:val="A61D7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1003"/>
    <w:rPr>
      <w:rFonts w:ascii="Century Gothic" w:eastAsiaTheme="majorEastAsia" w:hAnsi="Century Gothic" w:cstheme="majorBidi"/>
      <w:b/>
      <w:color w:val="2F5496" w:themeColor="accent1" w:themeShade="BF"/>
      <w:sz w:val="26"/>
      <w:szCs w:val="26"/>
    </w:rPr>
  </w:style>
  <w:style w:type="paragraph" w:customStyle="1" w:styleId="Vietas">
    <w:name w:val="Viñetas"/>
    <w:basedOn w:val="Prrafodelista"/>
    <w:link w:val="VietasCar"/>
    <w:qFormat/>
    <w:rsid w:val="001F1003"/>
    <w:pPr>
      <w:numPr>
        <w:numId w:val="1"/>
      </w:numPr>
      <w:jc w:val="both"/>
    </w:pPr>
  </w:style>
  <w:style w:type="paragraph" w:customStyle="1" w:styleId="Numeracin">
    <w:name w:val="Numeración"/>
    <w:basedOn w:val="Prrafodelista"/>
    <w:link w:val="NumeracinCar"/>
    <w:qFormat/>
    <w:rsid w:val="001F1003"/>
    <w:pPr>
      <w:numPr>
        <w:numId w:val="2"/>
      </w:numPr>
      <w:spacing w:line="240" w:lineRule="auto"/>
      <w:ind w:left="714" w:hanging="357"/>
      <w:contextualSpacing w:val="0"/>
      <w:jc w:val="both"/>
    </w:pPr>
  </w:style>
  <w:style w:type="character" w:customStyle="1" w:styleId="VietasCar">
    <w:name w:val="Viñetas Car"/>
    <w:basedOn w:val="Fuentedeprrafopredeter"/>
    <w:link w:val="Vietas"/>
    <w:rsid w:val="001F1003"/>
    <w:rPr>
      <w:rFonts w:ascii="Century Gothic" w:hAnsi="Century Gothic"/>
    </w:rPr>
  </w:style>
  <w:style w:type="table" w:customStyle="1" w:styleId="Tablaconcuadrculaclara1">
    <w:name w:val="Tabla con cuadrícula clara1"/>
    <w:basedOn w:val="Tablanormal"/>
    <w:uiPriority w:val="40"/>
    <w:rsid w:val="001F100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umeracinCar">
    <w:name w:val="Numeración Car"/>
    <w:basedOn w:val="Fuentedeprrafopredeter"/>
    <w:link w:val="Numeracin"/>
    <w:rsid w:val="001F1003"/>
    <w:rPr>
      <w:rFonts w:ascii="Century Gothic" w:hAnsi="Century Gothic"/>
    </w:rPr>
  </w:style>
  <w:style w:type="paragraph" w:styleId="Prrafodelista">
    <w:name w:val="List Paragraph"/>
    <w:basedOn w:val="Normal"/>
    <w:link w:val="PrrafodelistaCar"/>
    <w:uiPriority w:val="34"/>
    <w:qFormat/>
    <w:rsid w:val="001F1003"/>
    <w:pPr>
      <w:ind w:left="720"/>
      <w:contextualSpacing/>
    </w:pPr>
  </w:style>
  <w:style w:type="table" w:customStyle="1" w:styleId="Estilo1">
    <w:name w:val="Estilo1"/>
    <w:basedOn w:val="Tablanormal"/>
    <w:uiPriority w:val="99"/>
    <w:rsid w:val="002E209A"/>
    <w:pPr>
      <w:spacing w:after="0" w:line="240" w:lineRule="auto"/>
    </w:pPr>
    <w:rPr>
      <w:rFonts w:ascii="Century Gothic" w:hAnsi="Century Gothic"/>
      <w:sz w:val="20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BFB"/>
      <w:vAlign w:val="center"/>
    </w:tcPr>
    <w:tblStylePr w:type="firstRow">
      <w:pPr>
        <w:jc w:val="center"/>
      </w:pPr>
      <w:rPr>
        <w:rFonts w:ascii="Century Gothic" w:hAnsi="Century Gothic"/>
        <w:b/>
        <w:color w:val="000000" w:themeColor="text1"/>
        <w:sz w:val="20"/>
      </w:r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</w:style>
  <w:style w:type="table" w:customStyle="1" w:styleId="Estilo2">
    <w:name w:val="Estilo2"/>
    <w:basedOn w:val="Tablanormal"/>
    <w:uiPriority w:val="99"/>
    <w:rsid w:val="002D242E"/>
    <w:pPr>
      <w:spacing w:after="0" w:line="240" w:lineRule="auto"/>
    </w:pPr>
    <w:rPr>
      <w:rFonts w:ascii="Century Gothic" w:hAnsi="Century Gothic"/>
      <w:sz w:val="20"/>
    </w:rPr>
    <w:tblPr>
      <w:tblBorders>
        <w:top w:val="single" w:sz="4" w:space="0" w:color="F2F2F2" w:themeColor="background1" w:themeShade="F2"/>
        <w:left w:val="single" w:sz="4" w:space="0" w:color="F2F2F2" w:themeColor="background1" w:themeShade="F2"/>
        <w:bottom w:val="single" w:sz="4" w:space="0" w:color="F2F2F2" w:themeColor="background1" w:themeShade="F2"/>
        <w:right w:val="single" w:sz="4" w:space="0" w:color="F2F2F2" w:themeColor="background1" w:themeShade="F2"/>
        <w:insideH w:val="single" w:sz="4" w:space="0" w:color="F2F2F2" w:themeColor="background1" w:themeShade="F2"/>
        <w:insideV w:val="single" w:sz="4" w:space="0" w:color="F2F2F2" w:themeColor="background1" w:themeShade="F2"/>
      </w:tblBorders>
    </w:tblPr>
    <w:tcPr>
      <w:shd w:val="clear" w:color="auto" w:fill="auto"/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  <w:tblStylePr w:type="firstCol">
      <w:pPr>
        <w:jc w:val="left"/>
      </w:pPr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A4382D"/>
    <w:rPr>
      <w:rFonts w:ascii="Century Gothic" w:eastAsiaTheme="majorEastAsia" w:hAnsi="Century Gothic" w:cstheme="majorBidi"/>
      <w:b/>
      <w:color w:val="767171" w:themeColor="background2" w:themeShade="80"/>
      <w:sz w:val="24"/>
      <w:szCs w:val="24"/>
    </w:rPr>
  </w:style>
  <w:style w:type="paragraph" w:customStyle="1" w:styleId="Default">
    <w:name w:val="Default"/>
    <w:rsid w:val="00A4382D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customStyle="1" w:styleId="Tabla">
    <w:name w:val="Tabla"/>
    <w:basedOn w:val="Prrafodelista"/>
    <w:link w:val="TablaCar"/>
    <w:qFormat/>
    <w:rsid w:val="00C71E94"/>
    <w:pPr>
      <w:numPr>
        <w:numId w:val="4"/>
      </w:numPr>
      <w:spacing w:before="240"/>
      <w:ind w:left="714" w:hanging="357"/>
      <w:jc w:val="center"/>
    </w:pPr>
    <w:rPr>
      <w:b/>
      <w:szCs w:val="2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A4382D"/>
    <w:rPr>
      <w:rFonts w:ascii="Century Gothic" w:hAnsi="Century Gothic"/>
      <w:sz w:val="20"/>
    </w:rPr>
  </w:style>
  <w:style w:type="character" w:customStyle="1" w:styleId="TablaCar">
    <w:name w:val="Tabla Car"/>
    <w:basedOn w:val="PrrafodelistaCar"/>
    <w:link w:val="Tabla"/>
    <w:rsid w:val="00C71E94"/>
    <w:rPr>
      <w:rFonts w:ascii="Century Gothic" w:hAnsi="Century Gothic"/>
      <w:b/>
      <w:sz w:val="16"/>
      <w:szCs w:val="20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491448"/>
    <w:pPr>
      <w:spacing w:after="80" w:line="240" w:lineRule="auto"/>
      <w:jc w:val="both"/>
    </w:pPr>
    <w:rPr>
      <w:rFonts w:eastAsiaTheme="minorEastAsia"/>
      <w:iCs/>
      <w:szCs w:val="18"/>
      <w:lang w:eastAsia="es-MX"/>
    </w:rPr>
  </w:style>
  <w:style w:type="table" w:styleId="Tablaconcuadrculaclara">
    <w:name w:val="Grid Table Light"/>
    <w:basedOn w:val="Tablanormal"/>
    <w:uiPriority w:val="40"/>
    <w:rsid w:val="00D157B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nculo">
    <w:name w:val="Hyperlink"/>
    <w:basedOn w:val="Fuentedeprrafopredeter"/>
    <w:uiPriority w:val="99"/>
    <w:unhideWhenUsed/>
    <w:rsid w:val="002912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tencion@cecim.com.mx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ocuments\Plantillas%20personalizadas%20de%20Office\EMA_Vertical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EMA_Vertical</Template>
  <TotalTime>35</TotalTime>
  <Pages>18</Pages>
  <Words>2284</Words>
  <Characters>12567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Desarrollo</cp:lastModifiedBy>
  <cp:revision>10</cp:revision>
  <dcterms:created xsi:type="dcterms:W3CDTF">2020-04-23T23:58:00Z</dcterms:created>
  <dcterms:modified xsi:type="dcterms:W3CDTF">2020-10-01T18:11:00Z</dcterms:modified>
</cp:coreProperties>
</file>